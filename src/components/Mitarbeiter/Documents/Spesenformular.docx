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5D73" w14:textId="4DB47A24" w:rsidR="00B9422F" w:rsidRPr="00E56537" w:rsidRDefault="00B9422F" w:rsidP="00282588">
      <w:pPr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2F6E7E6D" w14:textId="77777777" w:rsidR="00CC3E58" w:rsidRPr="00E56537" w:rsidRDefault="00CC3E58" w:rsidP="00282588">
      <w:pPr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1A9B70D4" w14:textId="3833577C" w:rsidR="00CC3E58" w:rsidRPr="00E56537" w:rsidRDefault="00CC3E58" w:rsidP="00282588">
      <w:pPr>
        <w:pStyle w:val="Listenabsatz"/>
        <w:numPr>
          <w:ilvl w:val="0"/>
          <w:numId w:val="10"/>
        </w:numPr>
        <w:spacing w:line="240" w:lineRule="auto"/>
        <w:rPr>
          <w:rStyle w:val="SchwacherVerweis"/>
          <w:rFonts w:ascii="Corbel" w:hAnsi="Corbel"/>
          <w:smallCaps w:val="0"/>
          <w:color w:val="auto"/>
          <w:sz w:val="24"/>
          <w:szCs w:val="28"/>
        </w:rPr>
      </w:pPr>
      <w:r w:rsidRPr="00E56537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>Angaben zur Person</w:t>
      </w:r>
    </w:p>
    <w:p w14:paraId="6C00086A" w14:textId="77777777" w:rsidR="00CC3E58" w:rsidRPr="00E56537" w:rsidRDefault="00CC3E58" w:rsidP="00282588">
      <w:pPr>
        <w:pStyle w:val="Listenabsatz"/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2FE1910D" w14:textId="2E9C0770" w:rsidR="009E7968" w:rsidRPr="00E56537" w:rsidRDefault="00CC3E58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 xml:space="preserve">Name: </w:t>
      </w:r>
      <w:proofErr w:type="gramStart"/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r w:rsidR="009E7968"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 xml:space="preserve">  </w:t>
      </w:r>
      <w:r w:rsidR="009E7968"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proofErr w:type="gramEnd"/>
      <w:r w:rsidR="009E7968"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Vorname</w:t>
      </w:r>
      <w:r w:rsidR="009E7968"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: ………………………………</w:t>
      </w:r>
    </w:p>
    <w:p w14:paraId="5DD40342" w14:textId="77777777" w:rsidR="009E7968" w:rsidRPr="00E56537" w:rsidRDefault="009E7968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</w:p>
    <w:p w14:paraId="40DC8B17" w14:textId="23216100" w:rsidR="009E7968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 xml:space="preserve">Funktion: </w:t>
      </w: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  <w:t>E-Mail:       ………………………………</w:t>
      </w:r>
    </w:p>
    <w:p w14:paraId="6C39D1CE" w14:textId="77777777" w:rsidR="00C01E64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</w:p>
    <w:p w14:paraId="1437D3E7" w14:textId="777A9BEC" w:rsidR="00C01E64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Datum der Einreichung: ……</w:t>
      </w:r>
      <w:proofErr w:type="gramStart"/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…….</w:t>
      </w:r>
      <w:proofErr w:type="gramEnd"/>
      <w:r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. / ………………….. / …………</w:t>
      </w:r>
      <w:r w:rsidR="002C755E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 xml:space="preserve">           Kunde: </w:t>
      </w:r>
      <w:r w:rsidR="002C755E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ab/>
      </w:r>
      <w:r w:rsidR="002C755E" w:rsidRPr="00E56537">
        <w:rPr>
          <w:rStyle w:val="SchwacherVerweis"/>
          <w:rFonts w:ascii="Corbel" w:hAnsi="Corbel"/>
          <w:smallCaps w:val="0"/>
          <w:color w:val="auto"/>
          <w:sz w:val="16"/>
          <w:szCs w:val="18"/>
        </w:rPr>
        <w:t>………………………………</w:t>
      </w:r>
    </w:p>
    <w:p w14:paraId="264E9EBE" w14:textId="77777777" w:rsidR="00C01E64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</w:p>
    <w:p w14:paraId="1B720B52" w14:textId="77777777" w:rsidR="00C01E64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</w:p>
    <w:p w14:paraId="77D35DEB" w14:textId="66CB3C83" w:rsidR="00C01E64" w:rsidRPr="00E56537" w:rsidRDefault="00C01E64" w:rsidP="00282588">
      <w:pPr>
        <w:pStyle w:val="Listenabsatz"/>
        <w:numPr>
          <w:ilvl w:val="0"/>
          <w:numId w:val="10"/>
        </w:numPr>
        <w:spacing w:line="240" w:lineRule="auto"/>
        <w:rPr>
          <w:rStyle w:val="SchwacherVerweis"/>
          <w:rFonts w:ascii="Corbel" w:hAnsi="Corbel"/>
          <w:smallCaps w:val="0"/>
          <w:color w:val="auto"/>
          <w:sz w:val="24"/>
          <w:szCs w:val="28"/>
        </w:rPr>
      </w:pPr>
      <w:r w:rsidRPr="00E56537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>Angaben zu</w:t>
      </w:r>
      <w:r w:rsidR="00353663" w:rsidRPr="00E56537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 xml:space="preserve"> </w:t>
      </w:r>
      <w:r w:rsidRPr="00E56537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>Spese</w:t>
      </w:r>
      <w:r w:rsidR="00353663" w:rsidRPr="00E56537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>n</w:t>
      </w:r>
    </w:p>
    <w:p w14:paraId="30E9C7D4" w14:textId="77777777" w:rsidR="00C01E64" w:rsidRPr="00E56537" w:rsidRDefault="00C01E64" w:rsidP="00282588">
      <w:pPr>
        <w:pStyle w:val="Listenabsatz"/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043"/>
        <w:gridCol w:w="2030"/>
        <w:gridCol w:w="1776"/>
        <w:gridCol w:w="1030"/>
        <w:gridCol w:w="1704"/>
        <w:gridCol w:w="1035"/>
      </w:tblGrid>
      <w:tr w:rsidR="00CF0BFF" w:rsidRPr="00E56537" w14:paraId="2A32F271" w14:textId="77777777" w:rsidTr="00CF0BFF">
        <w:trPr>
          <w:trHeight w:val="483"/>
        </w:trPr>
        <w:tc>
          <w:tcPr>
            <w:tcW w:w="1119" w:type="dxa"/>
            <w:shd w:val="clear" w:color="auto" w:fill="D9D9D9" w:themeFill="background1" w:themeFillShade="D9"/>
            <w:vAlign w:val="center"/>
          </w:tcPr>
          <w:p w14:paraId="7CE58936" w14:textId="51A6D118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Datum</w:t>
            </w:r>
          </w:p>
        </w:tc>
        <w:tc>
          <w:tcPr>
            <w:tcW w:w="2248" w:type="dxa"/>
            <w:shd w:val="clear" w:color="auto" w:fill="D9D9D9" w:themeFill="background1" w:themeFillShade="D9"/>
            <w:vAlign w:val="center"/>
          </w:tcPr>
          <w:p w14:paraId="0CCDE6B7" w14:textId="52D4936A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Bezeichnung</w:t>
            </w:r>
          </w:p>
        </w:tc>
        <w:tc>
          <w:tcPr>
            <w:tcW w:w="2106" w:type="dxa"/>
            <w:shd w:val="clear" w:color="auto" w:fill="D9D9D9" w:themeFill="background1" w:themeFillShade="D9"/>
            <w:vAlign w:val="center"/>
          </w:tcPr>
          <w:p w14:paraId="5FB2E8B7" w14:textId="6353A88C" w:rsidR="00CF0BFF" w:rsidRPr="00E56537" w:rsidRDefault="00CF0BFF" w:rsidP="00CF0BFF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Von - Nach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5218A4F7" w14:textId="68DC1F8A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Kategorie</w:t>
            </w:r>
            <w:r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 xml:space="preserve"> N</w:t>
            </w: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r.</w:t>
            </w:r>
          </w:p>
        </w:tc>
        <w:tc>
          <w:tcPr>
            <w:tcW w:w="1797" w:type="dxa"/>
            <w:shd w:val="clear" w:color="auto" w:fill="D9D9D9" w:themeFill="background1" w:themeFillShade="D9"/>
            <w:vAlign w:val="center"/>
          </w:tcPr>
          <w:p w14:paraId="167D7133" w14:textId="523101D5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Bemerkungen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09B9710F" w14:textId="4B9DB53C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  <w:t>Betrag</w:t>
            </w:r>
          </w:p>
        </w:tc>
      </w:tr>
      <w:tr w:rsidR="00CF0BFF" w:rsidRPr="00E56537" w14:paraId="75F7CC8E" w14:textId="77777777" w:rsidTr="00CF0BFF">
        <w:trPr>
          <w:trHeight w:val="483"/>
        </w:trPr>
        <w:tc>
          <w:tcPr>
            <w:tcW w:w="1119" w:type="dxa"/>
            <w:vAlign w:val="center"/>
          </w:tcPr>
          <w:p w14:paraId="7B1B4E9B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248" w:type="dxa"/>
            <w:vAlign w:val="center"/>
          </w:tcPr>
          <w:p w14:paraId="61A38DE3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106" w:type="dxa"/>
          </w:tcPr>
          <w:p w14:paraId="2C09F038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37" w:type="dxa"/>
            <w:vAlign w:val="center"/>
          </w:tcPr>
          <w:p w14:paraId="5A8727C9" w14:textId="77D11B1C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797" w:type="dxa"/>
            <w:vAlign w:val="center"/>
          </w:tcPr>
          <w:p w14:paraId="0E0E408F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111" w:type="dxa"/>
            <w:vAlign w:val="center"/>
          </w:tcPr>
          <w:p w14:paraId="57E48CBB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  <w:tr w:rsidR="00CF0BFF" w:rsidRPr="00E56537" w14:paraId="699CC3FA" w14:textId="77777777" w:rsidTr="00CF0BFF">
        <w:trPr>
          <w:trHeight w:val="483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4A12D6E6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  <w:vAlign w:val="center"/>
          </w:tcPr>
          <w:p w14:paraId="4FCB1BD5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106" w:type="dxa"/>
            <w:shd w:val="clear" w:color="auto" w:fill="F2F2F2" w:themeFill="background1" w:themeFillShade="F2"/>
          </w:tcPr>
          <w:p w14:paraId="0FC506FB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37" w:type="dxa"/>
            <w:shd w:val="clear" w:color="auto" w:fill="F2F2F2" w:themeFill="background1" w:themeFillShade="F2"/>
            <w:vAlign w:val="center"/>
          </w:tcPr>
          <w:p w14:paraId="3DF791E5" w14:textId="0EDB57D4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797" w:type="dxa"/>
            <w:shd w:val="clear" w:color="auto" w:fill="F2F2F2" w:themeFill="background1" w:themeFillShade="F2"/>
            <w:vAlign w:val="center"/>
          </w:tcPr>
          <w:p w14:paraId="5DA4DE06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BB92A68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  <w:tr w:rsidR="00CF0BFF" w:rsidRPr="00E56537" w14:paraId="32232C19" w14:textId="77777777" w:rsidTr="00CF0BFF">
        <w:trPr>
          <w:trHeight w:val="483"/>
        </w:trPr>
        <w:tc>
          <w:tcPr>
            <w:tcW w:w="1119" w:type="dxa"/>
            <w:vAlign w:val="center"/>
          </w:tcPr>
          <w:p w14:paraId="51FA1E50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248" w:type="dxa"/>
            <w:vAlign w:val="center"/>
          </w:tcPr>
          <w:p w14:paraId="0369C320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106" w:type="dxa"/>
          </w:tcPr>
          <w:p w14:paraId="76E46BF1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37" w:type="dxa"/>
            <w:vAlign w:val="center"/>
          </w:tcPr>
          <w:p w14:paraId="0B6F50DC" w14:textId="6E52BB32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797" w:type="dxa"/>
            <w:vAlign w:val="center"/>
          </w:tcPr>
          <w:p w14:paraId="487DBE2B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111" w:type="dxa"/>
            <w:vAlign w:val="center"/>
          </w:tcPr>
          <w:p w14:paraId="532E4BEA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  <w:tr w:rsidR="00CF0BFF" w:rsidRPr="00E56537" w14:paraId="6C0FD3BD" w14:textId="77777777" w:rsidTr="00CF0BFF">
        <w:trPr>
          <w:trHeight w:val="483"/>
        </w:trPr>
        <w:tc>
          <w:tcPr>
            <w:tcW w:w="1119" w:type="dxa"/>
            <w:shd w:val="clear" w:color="auto" w:fill="F2F2F2" w:themeFill="background1" w:themeFillShade="F2"/>
            <w:vAlign w:val="center"/>
          </w:tcPr>
          <w:p w14:paraId="45CC5E08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  <w:vAlign w:val="center"/>
          </w:tcPr>
          <w:p w14:paraId="4C403538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106" w:type="dxa"/>
            <w:shd w:val="clear" w:color="auto" w:fill="F2F2F2" w:themeFill="background1" w:themeFillShade="F2"/>
          </w:tcPr>
          <w:p w14:paraId="33E8D852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37" w:type="dxa"/>
            <w:shd w:val="clear" w:color="auto" w:fill="F2F2F2" w:themeFill="background1" w:themeFillShade="F2"/>
            <w:vAlign w:val="center"/>
          </w:tcPr>
          <w:p w14:paraId="564676CA" w14:textId="6BE7BA74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797" w:type="dxa"/>
            <w:shd w:val="clear" w:color="auto" w:fill="F2F2F2" w:themeFill="background1" w:themeFillShade="F2"/>
            <w:vAlign w:val="center"/>
          </w:tcPr>
          <w:p w14:paraId="68480E3A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2F4458CF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  <w:tr w:rsidR="00CF0BFF" w:rsidRPr="00E56537" w14:paraId="4087D3A6" w14:textId="77777777" w:rsidTr="00CF0BFF">
        <w:trPr>
          <w:trHeight w:val="483"/>
        </w:trPr>
        <w:tc>
          <w:tcPr>
            <w:tcW w:w="1119" w:type="dxa"/>
            <w:vAlign w:val="center"/>
          </w:tcPr>
          <w:p w14:paraId="0571C2E2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248" w:type="dxa"/>
            <w:vAlign w:val="center"/>
          </w:tcPr>
          <w:p w14:paraId="784DFA6A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106" w:type="dxa"/>
          </w:tcPr>
          <w:p w14:paraId="0724DED2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237" w:type="dxa"/>
            <w:vAlign w:val="center"/>
          </w:tcPr>
          <w:p w14:paraId="628CBC0D" w14:textId="79EFFF5F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797" w:type="dxa"/>
            <w:vAlign w:val="center"/>
          </w:tcPr>
          <w:p w14:paraId="4C172F31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  <w:tc>
          <w:tcPr>
            <w:tcW w:w="1111" w:type="dxa"/>
            <w:vAlign w:val="center"/>
          </w:tcPr>
          <w:p w14:paraId="5B9A10EA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  <w:tr w:rsidR="00CF0BFF" w:rsidRPr="00E56537" w14:paraId="68167FA6" w14:textId="77777777" w:rsidTr="00CF0BFF">
        <w:trPr>
          <w:trHeight w:val="483"/>
        </w:trPr>
        <w:tc>
          <w:tcPr>
            <w:tcW w:w="7507" w:type="dxa"/>
            <w:gridSpan w:val="5"/>
            <w:shd w:val="clear" w:color="auto" w:fill="F2F2F2" w:themeFill="background1" w:themeFillShade="F2"/>
            <w:vAlign w:val="center"/>
          </w:tcPr>
          <w:p w14:paraId="08A334F6" w14:textId="073439A3" w:rsidR="00CF0BFF" w:rsidRPr="00E56537" w:rsidRDefault="00CF0BFF" w:rsidP="00CF0BFF">
            <w:pPr>
              <w:pStyle w:val="Listenabsatz"/>
              <w:spacing w:line="240" w:lineRule="auto"/>
              <w:ind w:left="0"/>
              <w:jc w:val="right"/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20"/>
                <w:szCs w:val="22"/>
              </w:rPr>
            </w:pPr>
            <w:r w:rsidRPr="00E56537"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20"/>
                <w:szCs w:val="22"/>
              </w:rPr>
              <w:t>Total</w:t>
            </w:r>
          </w:p>
        </w:tc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8336E2C" w14:textId="77777777" w:rsidR="00CF0BFF" w:rsidRPr="00E56537" w:rsidRDefault="00CF0BFF" w:rsidP="00282588">
            <w:pPr>
              <w:pStyle w:val="Listenabsatz"/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20"/>
                <w:szCs w:val="22"/>
              </w:rPr>
            </w:pPr>
          </w:p>
        </w:tc>
      </w:tr>
    </w:tbl>
    <w:p w14:paraId="6B7636D8" w14:textId="77777777" w:rsidR="00353663" w:rsidRDefault="00353663" w:rsidP="00282588">
      <w:pPr>
        <w:pStyle w:val="Listenabsatz"/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59EB316D" w14:textId="77777777" w:rsidR="008E5D22" w:rsidRPr="00E56537" w:rsidRDefault="008E5D22" w:rsidP="00282588">
      <w:pPr>
        <w:pStyle w:val="Listenabsatz"/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20E05AA6" w14:textId="4E913DF7" w:rsidR="00C01E64" w:rsidRPr="008E5D22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b/>
          <w:bCs/>
          <w:smallCaps w:val="0"/>
          <w:color w:val="auto"/>
          <w:sz w:val="16"/>
          <w:szCs w:val="18"/>
        </w:rPr>
      </w:pPr>
      <w:r w:rsidRPr="008E5D22">
        <w:rPr>
          <w:rStyle w:val="SchwacherVerweis"/>
          <w:rFonts w:ascii="Corbel" w:hAnsi="Corbel"/>
          <w:b/>
          <w:bCs/>
          <w:smallCaps w:val="0"/>
          <w:color w:val="auto"/>
          <w:sz w:val="16"/>
          <w:szCs w:val="18"/>
        </w:rPr>
        <w:t>Kategorien (Legende)</w:t>
      </w:r>
    </w:p>
    <w:p w14:paraId="53531BDA" w14:textId="77777777" w:rsidR="00C01E64" w:rsidRPr="00E56537" w:rsidRDefault="00C01E64" w:rsidP="00282588">
      <w:pPr>
        <w:pStyle w:val="Listenabsatz"/>
        <w:tabs>
          <w:tab w:val="left" w:leader="dot" w:pos="3686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6"/>
          <w:szCs w:val="18"/>
        </w:rPr>
      </w:pPr>
    </w:p>
    <w:tbl>
      <w:tblPr>
        <w:tblStyle w:val="Tabellenraster"/>
        <w:tblpPr w:leftFromText="141" w:rightFromText="141" w:vertAnchor="page" w:horzAnchor="page" w:tblpX="2121" w:tblpY="9009"/>
        <w:tblW w:w="0" w:type="auto"/>
        <w:tblLook w:val="04A0" w:firstRow="1" w:lastRow="0" w:firstColumn="1" w:lastColumn="0" w:noHBand="0" w:noVBand="1"/>
      </w:tblPr>
      <w:tblGrid>
        <w:gridCol w:w="1276"/>
        <w:gridCol w:w="2972"/>
      </w:tblGrid>
      <w:tr w:rsidR="00E56537" w:rsidRPr="00E56537" w14:paraId="61569CAC" w14:textId="77777777" w:rsidTr="008E5D22">
        <w:trPr>
          <w:trHeight w:val="365"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4F8B688" w14:textId="77777777" w:rsidR="00E56537" w:rsidRPr="008E5D22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</w:pPr>
            <w:r w:rsidRPr="008E5D22"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  <w:t>Nr.</w:t>
            </w:r>
          </w:p>
        </w:tc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47F43BE" w14:textId="77777777" w:rsidR="00E56537" w:rsidRPr="008E5D22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</w:pPr>
            <w:r w:rsidRPr="008E5D22"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  <w:t>Kategorie</w:t>
            </w:r>
          </w:p>
        </w:tc>
      </w:tr>
      <w:tr w:rsidR="00E56537" w:rsidRPr="00E56537" w14:paraId="0A43113C" w14:textId="77777777" w:rsidTr="00E56537">
        <w:trPr>
          <w:trHeight w:val="365"/>
        </w:trPr>
        <w:tc>
          <w:tcPr>
            <w:tcW w:w="1276" w:type="dxa"/>
            <w:vAlign w:val="center"/>
          </w:tcPr>
          <w:p w14:paraId="52C56BB8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223</w:t>
            </w:r>
          </w:p>
        </w:tc>
        <w:tc>
          <w:tcPr>
            <w:tcW w:w="2972" w:type="dxa"/>
            <w:vAlign w:val="center"/>
          </w:tcPr>
          <w:p w14:paraId="7AC247A2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Benzin / Treibstoff</w:t>
            </w:r>
          </w:p>
        </w:tc>
      </w:tr>
      <w:tr w:rsidR="00E56537" w:rsidRPr="00E56537" w14:paraId="54DA13A4" w14:textId="77777777" w:rsidTr="008E5D22">
        <w:trPr>
          <w:trHeight w:val="365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9F8D62E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235</w:t>
            </w:r>
          </w:p>
        </w:tc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6A3D8311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Parkgebühren</w:t>
            </w:r>
          </w:p>
        </w:tc>
      </w:tr>
      <w:tr w:rsidR="00E56537" w:rsidRPr="00E56537" w14:paraId="6A6CE9E9" w14:textId="77777777" w:rsidTr="00E56537">
        <w:trPr>
          <w:trHeight w:val="365"/>
        </w:trPr>
        <w:tc>
          <w:tcPr>
            <w:tcW w:w="1276" w:type="dxa"/>
            <w:vAlign w:val="center"/>
          </w:tcPr>
          <w:p w14:paraId="4D306D11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240</w:t>
            </w:r>
          </w:p>
        </w:tc>
        <w:tc>
          <w:tcPr>
            <w:tcW w:w="2972" w:type="dxa"/>
            <w:vAlign w:val="center"/>
          </w:tcPr>
          <w:p w14:paraId="55D513FE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Verpflegung</w:t>
            </w:r>
          </w:p>
        </w:tc>
      </w:tr>
      <w:tr w:rsidR="00E56537" w:rsidRPr="00E56537" w14:paraId="683EAC48" w14:textId="77777777" w:rsidTr="008E5D22">
        <w:trPr>
          <w:trHeight w:val="365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F568C66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200</w:t>
            </w:r>
          </w:p>
        </w:tc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66550F73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ÖV</w:t>
            </w:r>
          </w:p>
        </w:tc>
      </w:tr>
    </w:tbl>
    <w:tbl>
      <w:tblPr>
        <w:tblStyle w:val="Tabellenraster"/>
        <w:tblpPr w:leftFromText="141" w:rightFromText="141" w:vertAnchor="page" w:horzAnchor="margin" w:tblpXSpec="right" w:tblpY="9010"/>
        <w:tblW w:w="0" w:type="auto"/>
        <w:tblLook w:val="04A0" w:firstRow="1" w:lastRow="0" w:firstColumn="1" w:lastColumn="0" w:noHBand="0" w:noVBand="1"/>
      </w:tblPr>
      <w:tblGrid>
        <w:gridCol w:w="1276"/>
        <w:gridCol w:w="2972"/>
      </w:tblGrid>
      <w:tr w:rsidR="00E56537" w:rsidRPr="00E56537" w14:paraId="626EEB55" w14:textId="77777777" w:rsidTr="008E5D22">
        <w:trPr>
          <w:trHeight w:val="365"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3411275" w14:textId="77777777" w:rsidR="00E56537" w:rsidRPr="008E5D22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</w:pPr>
            <w:r w:rsidRPr="008E5D22"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  <w:t>Nr.</w:t>
            </w:r>
          </w:p>
        </w:tc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526E097D" w14:textId="77777777" w:rsidR="00E56537" w:rsidRPr="008E5D22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</w:pPr>
            <w:r w:rsidRPr="008E5D22">
              <w:rPr>
                <w:rStyle w:val="SchwacherVerweis"/>
                <w:rFonts w:ascii="Corbel" w:hAnsi="Corbel"/>
                <w:b/>
                <w:bCs/>
                <w:smallCaps w:val="0"/>
                <w:color w:val="auto"/>
                <w:sz w:val="18"/>
                <w:szCs w:val="20"/>
              </w:rPr>
              <w:t>Kategorie</w:t>
            </w:r>
          </w:p>
        </w:tc>
      </w:tr>
      <w:tr w:rsidR="00E56537" w:rsidRPr="00E56537" w14:paraId="316CDA91" w14:textId="77777777" w:rsidTr="00E56537">
        <w:trPr>
          <w:trHeight w:val="365"/>
        </w:trPr>
        <w:tc>
          <w:tcPr>
            <w:tcW w:w="1276" w:type="dxa"/>
            <w:vAlign w:val="center"/>
          </w:tcPr>
          <w:p w14:paraId="2CC0DF2A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120</w:t>
            </w:r>
          </w:p>
        </w:tc>
        <w:tc>
          <w:tcPr>
            <w:tcW w:w="2972" w:type="dxa"/>
            <w:vAlign w:val="center"/>
          </w:tcPr>
          <w:p w14:paraId="7E3E270B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Software</w:t>
            </w:r>
          </w:p>
        </w:tc>
      </w:tr>
      <w:tr w:rsidR="00E56537" w:rsidRPr="00E56537" w14:paraId="3E0952F1" w14:textId="77777777" w:rsidTr="008E5D22">
        <w:trPr>
          <w:trHeight w:val="365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809B309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100</w:t>
            </w:r>
          </w:p>
        </w:tc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6726293F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Büromaterial</w:t>
            </w:r>
          </w:p>
        </w:tc>
      </w:tr>
      <w:tr w:rsidR="00DD447E" w:rsidRPr="00E56537" w14:paraId="3B155C49" w14:textId="77777777" w:rsidTr="00E56537">
        <w:trPr>
          <w:trHeight w:val="365"/>
        </w:trPr>
        <w:tc>
          <w:tcPr>
            <w:tcW w:w="1276" w:type="dxa"/>
            <w:vAlign w:val="center"/>
          </w:tcPr>
          <w:p w14:paraId="7C9CC524" w14:textId="386E5258" w:rsidR="00DD447E" w:rsidRPr="00E56537" w:rsidRDefault="00DD447E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3</w:t>
            </w:r>
            <w:r>
              <w:rPr>
                <w:rStyle w:val="SchwacherVerweis"/>
                <w:rFonts w:ascii="Corbel" w:hAnsi="Corbel"/>
                <w:sz w:val="16"/>
                <w:szCs w:val="18"/>
              </w:rPr>
              <w:t>88</w:t>
            </w:r>
          </w:p>
        </w:tc>
        <w:tc>
          <w:tcPr>
            <w:tcW w:w="2972" w:type="dxa"/>
            <w:vAlign w:val="center"/>
          </w:tcPr>
          <w:p w14:paraId="2543F4DC" w14:textId="0494FFBD" w:rsidR="00DD447E" w:rsidRPr="00E56537" w:rsidRDefault="00DD447E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Hotel &amp; Übernachtung</w:t>
            </w:r>
          </w:p>
        </w:tc>
      </w:tr>
      <w:tr w:rsidR="00E56537" w:rsidRPr="00E56537" w14:paraId="560DB988" w14:textId="77777777" w:rsidTr="008E5D22">
        <w:trPr>
          <w:trHeight w:val="365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6BFC776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999</w:t>
            </w:r>
          </w:p>
        </w:tc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0653C087" w14:textId="77777777" w:rsidR="00E56537" w:rsidRPr="00E56537" w:rsidRDefault="00E56537" w:rsidP="00E56537">
            <w:pPr>
              <w:pStyle w:val="Listenabsatz"/>
              <w:tabs>
                <w:tab w:val="left" w:leader="dot" w:pos="3686"/>
              </w:tabs>
              <w:spacing w:line="240" w:lineRule="auto"/>
              <w:ind w:left="0"/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</w:pPr>
            <w:r w:rsidRPr="00E56537">
              <w:rPr>
                <w:rStyle w:val="SchwacherVerweis"/>
                <w:rFonts w:ascii="Corbel" w:hAnsi="Corbel"/>
                <w:smallCaps w:val="0"/>
                <w:color w:val="auto"/>
                <w:sz w:val="16"/>
                <w:szCs w:val="18"/>
              </w:rPr>
              <w:t>Andere</w:t>
            </w:r>
          </w:p>
        </w:tc>
      </w:tr>
    </w:tbl>
    <w:p w14:paraId="374E76BE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E51E8BF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7228A34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25421DA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0C54B48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F2DAC31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B2B5533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A15CA2C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DD81973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D50958F" w14:textId="77777777" w:rsidR="00353663" w:rsidRPr="00E56537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CE462BB" w14:textId="77777777" w:rsidR="00353663" w:rsidRDefault="00353663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D865C17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39F8016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181245C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2EB5000D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B134E15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818C537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0331B151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64228B7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10A3E3F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6A36392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247117C3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92CBD0C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FBECF22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05C14AA4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0ED1435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2C06B437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033BDD1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A386CEA" w14:textId="77777777" w:rsidR="00215E82" w:rsidRDefault="00215E8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0E143A76" w14:textId="77777777" w:rsidR="00CF0BFF" w:rsidRPr="00AC72CA" w:rsidRDefault="00CF0BFF" w:rsidP="00282588">
      <w:pPr>
        <w:spacing w:line="240" w:lineRule="auto"/>
        <w:rPr>
          <w:rFonts w:ascii="Corbel" w:hAnsi="Corbel"/>
          <w:sz w:val="20"/>
          <w:szCs w:val="22"/>
        </w:rPr>
      </w:pPr>
    </w:p>
    <w:p w14:paraId="21A640EF" w14:textId="15862C75" w:rsidR="00215E82" w:rsidRPr="00AC72CA" w:rsidRDefault="00CF37EC" w:rsidP="00215E82">
      <w:pPr>
        <w:pStyle w:val="Listenabsatz"/>
        <w:numPr>
          <w:ilvl w:val="0"/>
          <w:numId w:val="10"/>
        </w:numPr>
        <w:spacing w:line="240" w:lineRule="auto"/>
        <w:rPr>
          <w:rFonts w:ascii="Corbel" w:hAnsi="Corbel"/>
        </w:rPr>
      </w:pPr>
      <w:r w:rsidRPr="00AC72CA">
        <w:rPr>
          <w:rFonts w:ascii="Corbel" w:hAnsi="Corbel"/>
          <w:sz w:val="24"/>
          <w:szCs w:val="28"/>
        </w:rPr>
        <w:t>Angaben bei Reisen / Fahrten</w:t>
      </w:r>
    </w:p>
    <w:p w14:paraId="5B0EDE46" w14:textId="77777777" w:rsidR="00AC72CA" w:rsidRPr="00AC72CA" w:rsidRDefault="00AC72CA" w:rsidP="00AC72CA">
      <w:pPr>
        <w:spacing w:line="240" w:lineRule="auto"/>
        <w:ind w:left="360"/>
        <w:rPr>
          <w:rFonts w:ascii="Corbel" w:hAnsi="Corbel"/>
        </w:rPr>
      </w:pPr>
    </w:p>
    <w:tbl>
      <w:tblPr>
        <w:tblStyle w:val="Tabellenraster"/>
        <w:tblpPr w:leftFromText="141" w:rightFromText="141" w:vertAnchor="page" w:horzAnchor="margin" w:tblpXSpec="right" w:tblpY="2605"/>
        <w:tblW w:w="0" w:type="auto"/>
        <w:tblLook w:val="04A0" w:firstRow="1" w:lastRow="0" w:firstColumn="1" w:lastColumn="0" w:noHBand="0" w:noVBand="1"/>
      </w:tblPr>
      <w:tblGrid>
        <w:gridCol w:w="2972"/>
        <w:gridCol w:w="5646"/>
      </w:tblGrid>
      <w:tr w:rsidR="00215E82" w:rsidRPr="00CF37EC" w14:paraId="6327946C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1A366D5" w14:textId="4F0B84B9" w:rsidR="00215E82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 w:rsidRPr="00CF37EC">
              <w:rPr>
                <w:rFonts w:ascii="Corbel" w:hAnsi="Corbel"/>
                <w:sz w:val="20"/>
                <w:szCs w:val="22"/>
              </w:rPr>
              <w:t>R</w:t>
            </w:r>
            <w:r w:rsidRPr="00CF37EC">
              <w:rPr>
                <w:rFonts w:ascii="Corbel" w:hAnsi="Corbel"/>
                <w:szCs w:val="22"/>
              </w:rPr>
              <w:t>eiseart</w:t>
            </w:r>
          </w:p>
        </w:tc>
        <w:tc>
          <w:tcPr>
            <w:tcW w:w="5646" w:type="dxa"/>
            <w:vAlign w:val="center"/>
          </w:tcPr>
          <w:p w14:paraId="34ACC5A8" w14:textId="6AC3EA13" w:rsidR="00215E82" w:rsidRPr="00CF37EC" w:rsidRDefault="00397C18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sym w:font="Wingdings" w:char="F06F"/>
            </w:r>
            <w:r>
              <w:rPr>
                <w:rFonts w:ascii="Corbel" w:hAnsi="Corbel"/>
                <w:sz w:val="20"/>
                <w:szCs w:val="22"/>
              </w:rPr>
              <w:t xml:space="preserve"> Privatfahrzeug   </w:t>
            </w:r>
            <w:r>
              <w:rPr>
                <w:rFonts w:ascii="Corbel" w:hAnsi="Corbel"/>
                <w:sz w:val="20"/>
                <w:szCs w:val="22"/>
              </w:rPr>
              <w:sym w:font="Wingdings" w:char="F06F"/>
            </w:r>
            <w:r>
              <w:rPr>
                <w:rFonts w:ascii="Corbel" w:hAnsi="Corbel"/>
                <w:sz w:val="20"/>
                <w:szCs w:val="22"/>
              </w:rPr>
              <w:t xml:space="preserve"> Geschäftsfahrzeug   </w:t>
            </w:r>
            <w:r>
              <w:rPr>
                <w:rFonts w:ascii="Corbel" w:hAnsi="Corbel"/>
                <w:sz w:val="20"/>
                <w:szCs w:val="22"/>
              </w:rPr>
              <w:sym w:font="Wingdings" w:char="F06F"/>
            </w:r>
            <w:r>
              <w:rPr>
                <w:rFonts w:ascii="Corbel" w:hAnsi="Corbel"/>
                <w:sz w:val="20"/>
                <w:szCs w:val="22"/>
              </w:rPr>
              <w:t xml:space="preserve"> ÖV</w:t>
            </w:r>
          </w:p>
        </w:tc>
      </w:tr>
      <w:tr w:rsidR="00CF37EC" w:rsidRPr="00CF37EC" w14:paraId="22AE96B2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455C854" w14:textId="7720A6E2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Fahrzeug / Kennzeichen</w:t>
            </w:r>
          </w:p>
        </w:tc>
        <w:tc>
          <w:tcPr>
            <w:tcW w:w="5646" w:type="dxa"/>
            <w:vAlign w:val="bottom"/>
          </w:tcPr>
          <w:p w14:paraId="19F337C1" w14:textId="51492065" w:rsidR="00CF37EC" w:rsidRPr="00CF37EC" w:rsidRDefault="00F75690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___________________________</w:t>
            </w:r>
          </w:p>
        </w:tc>
      </w:tr>
      <w:tr w:rsidR="00CF37EC" w:rsidRPr="00CF37EC" w14:paraId="5D1111C2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430D70DA" w14:textId="2E3C387A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Kilometer</w:t>
            </w:r>
          </w:p>
        </w:tc>
        <w:tc>
          <w:tcPr>
            <w:tcW w:w="5646" w:type="dxa"/>
            <w:vAlign w:val="bottom"/>
          </w:tcPr>
          <w:p w14:paraId="75AF31A9" w14:textId="226EDAAC" w:rsidR="00CF37EC" w:rsidRPr="00CF37EC" w:rsidRDefault="000F212F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 xml:space="preserve">___________________________ km </w:t>
            </w:r>
          </w:p>
        </w:tc>
      </w:tr>
      <w:tr w:rsidR="00CF37EC" w:rsidRPr="00CF37EC" w14:paraId="359402B7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C3E36F9" w14:textId="5F15842E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Ansatz pro km</w:t>
            </w:r>
          </w:p>
        </w:tc>
        <w:tc>
          <w:tcPr>
            <w:tcW w:w="5646" w:type="dxa"/>
            <w:vAlign w:val="center"/>
          </w:tcPr>
          <w:p w14:paraId="79CFD7BA" w14:textId="2661F3DA" w:rsidR="00CF37EC" w:rsidRPr="00CF37EC" w:rsidRDefault="00397C18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CHF 0.70 / km</w:t>
            </w:r>
          </w:p>
        </w:tc>
      </w:tr>
      <w:tr w:rsidR="00CF37EC" w:rsidRPr="00CF37EC" w14:paraId="7D57C1A6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28535946" w14:textId="48158B87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Kilometer Total</w:t>
            </w:r>
          </w:p>
        </w:tc>
        <w:tc>
          <w:tcPr>
            <w:tcW w:w="5646" w:type="dxa"/>
            <w:vAlign w:val="bottom"/>
          </w:tcPr>
          <w:p w14:paraId="209488FB" w14:textId="1D9057ED" w:rsidR="00CF37EC" w:rsidRPr="00CF37EC" w:rsidRDefault="000F212F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CHF ____________________________</w:t>
            </w:r>
          </w:p>
        </w:tc>
      </w:tr>
      <w:tr w:rsidR="00CF37EC" w:rsidRPr="00CF37EC" w14:paraId="19AB1875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1545E43D" w14:textId="63CB1C0D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ÖV – Ticket</w:t>
            </w:r>
          </w:p>
        </w:tc>
        <w:tc>
          <w:tcPr>
            <w:tcW w:w="5646" w:type="dxa"/>
            <w:vAlign w:val="bottom"/>
          </w:tcPr>
          <w:p w14:paraId="3551AEC9" w14:textId="5265071E" w:rsidR="00CF37EC" w:rsidRPr="00CF37EC" w:rsidRDefault="000F212F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CHF ____________________________</w:t>
            </w:r>
          </w:p>
        </w:tc>
      </w:tr>
      <w:tr w:rsidR="00CF37EC" w:rsidRPr="00CF37EC" w14:paraId="71C4AC32" w14:textId="77777777" w:rsidTr="00AC72CA">
        <w:trPr>
          <w:trHeight w:val="423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641421E0" w14:textId="061E2333" w:rsidR="00CF37EC" w:rsidRPr="00CF37EC" w:rsidRDefault="00CF37EC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Reiseweg</w:t>
            </w:r>
          </w:p>
        </w:tc>
        <w:tc>
          <w:tcPr>
            <w:tcW w:w="5646" w:type="dxa"/>
            <w:vAlign w:val="center"/>
          </w:tcPr>
          <w:p w14:paraId="73648163" w14:textId="537BBEA8" w:rsidR="00CF37EC" w:rsidRPr="00CF37EC" w:rsidRDefault="000F212F" w:rsidP="00AC72CA">
            <w:pPr>
              <w:pStyle w:val="Listenabsatz"/>
              <w:spacing w:line="240" w:lineRule="auto"/>
              <w:ind w:left="0"/>
              <w:rPr>
                <w:rFonts w:ascii="Corbel" w:hAnsi="Corbel"/>
                <w:sz w:val="20"/>
                <w:szCs w:val="22"/>
              </w:rPr>
            </w:pPr>
            <w:r>
              <w:rPr>
                <w:rFonts w:ascii="Corbel" w:hAnsi="Corbel"/>
                <w:sz w:val="20"/>
                <w:szCs w:val="22"/>
              </w:rPr>
              <w:t>Von __________________ Nach ___________________</w:t>
            </w:r>
          </w:p>
        </w:tc>
      </w:tr>
    </w:tbl>
    <w:p w14:paraId="3D03C761" w14:textId="6512E9F5" w:rsidR="00CF0BFF" w:rsidRPr="00215E82" w:rsidRDefault="00CF0BFF" w:rsidP="00215E82">
      <w:pPr>
        <w:spacing w:line="240" w:lineRule="auto"/>
        <w:rPr>
          <w:rFonts w:ascii="Corbel" w:hAnsi="Corbel"/>
          <w:sz w:val="18"/>
          <w:szCs w:val="20"/>
        </w:rPr>
      </w:pPr>
    </w:p>
    <w:p w14:paraId="2EBC90C5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17187295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9C3F0A1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3A634AE4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15E804F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7531421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6C409B0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C5F2ABD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37FA4C45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66BE5CC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48FFEF31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062C98FF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373A1336" w14:textId="77777777" w:rsidR="00CF0BFF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3FAF662" w14:textId="45E53247" w:rsidR="00CF0BFF" w:rsidRPr="00E56537" w:rsidRDefault="00CF0BFF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7797E86" w14:textId="54A01B84" w:rsidR="00353663" w:rsidRDefault="00353663" w:rsidP="00DD447E">
      <w:pPr>
        <w:tabs>
          <w:tab w:val="left" w:pos="1480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4941B6CD" w14:textId="7E035D32" w:rsidR="000F212F" w:rsidRDefault="000F212F" w:rsidP="00AC72CA">
      <w:pPr>
        <w:tabs>
          <w:tab w:val="left" w:pos="1480"/>
        </w:tabs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  <w:r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Hinweis: Bei einer Kilometerabrechnung bitte Fahrstrecke in km angeben. Bei </w:t>
      </w:r>
      <w:r w:rsidR="00AC72CA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ÖV-Ticket bzw. digitalen Beleg beilegen. </w:t>
      </w:r>
    </w:p>
    <w:p w14:paraId="42A8C915" w14:textId="77777777" w:rsidR="000F212F" w:rsidRPr="00DD447E" w:rsidRDefault="000F212F" w:rsidP="00DD447E">
      <w:pPr>
        <w:tabs>
          <w:tab w:val="left" w:pos="1480"/>
        </w:tabs>
        <w:spacing w:line="240" w:lineRule="auto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6AF7C0A8" w14:textId="047192FC" w:rsidR="00353663" w:rsidRPr="00AC72CA" w:rsidRDefault="00353663" w:rsidP="00282588">
      <w:pPr>
        <w:pStyle w:val="Listenabsatz"/>
        <w:numPr>
          <w:ilvl w:val="0"/>
          <w:numId w:val="10"/>
        </w:numPr>
        <w:spacing w:line="240" w:lineRule="auto"/>
        <w:rPr>
          <w:rStyle w:val="SchwacherVerweis"/>
          <w:rFonts w:ascii="Corbel" w:hAnsi="Corbel"/>
          <w:smallCaps w:val="0"/>
          <w:color w:val="auto"/>
          <w:sz w:val="24"/>
          <w:szCs w:val="28"/>
        </w:rPr>
      </w:pPr>
      <w:r w:rsidRPr="00AC72CA">
        <w:rPr>
          <w:rStyle w:val="SchwacherVerweis"/>
          <w:rFonts w:ascii="Corbel" w:hAnsi="Corbel"/>
          <w:smallCaps w:val="0"/>
          <w:color w:val="auto"/>
          <w:sz w:val="24"/>
          <w:szCs w:val="28"/>
        </w:rPr>
        <w:t>Zahlungsinformationen</w:t>
      </w:r>
    </w:p>
    <w:p w14:paraId="3E645074" w14:textId="77777777" w:rsidR="00353663" w:rsidRPr="00DD447E" w:rsidRDefault="00353663" w:rsidP="00282588">
      <w:pPr>
        <w:spacing w:line="240" w:lineRule="auto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7CC675B3" w14:textId="55490DC1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sym w:font="Wingdings" w:char="F06F"/>
      </w: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 Bereits privat bezahlt (Rückerstattung </w:t>
      </w:r>
      <w:proofErr w:type="gramStart"/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erforderlich)   </w:t>
      </w:r>
      <w:proofErr w:type="gramEnd"/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      </w:t>
      </w: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sym w:font="Wingdings" w:char="F06F"/>
      </w: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 Mit Firmenkarte bezahlt</w:t>
      </w:r>
    </w:p>
    <w:p w14:paraId="18D60DA1" w14:textId="77777777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3A13CEDA" w14:textId="4C0DEA83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sym w:font="Wingdings" w:char="F06F"/>
      </w: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 xml:space="preserve"> Direkt über Firmenkonto bezahlt</w:t>
      </w:r>
    </w:p>
    <w:p w14:paraId="597366CC" w14:textId="77777777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76267566" w14:textId="77777777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1B6430B0" w14:textId="50D5FD04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>IBAN (bei Rückerstattung):</w:t>
      </w:r>
    </w:p>
    <w:p w14:paraId="430E76A5" w14:textId="77777777" w:rsidR="00282588" w:rsidRPr="00DD447E" w:rsidRDefault="00282588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26662913" w14:textId="77777777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</w:p>
    <w:p w14:paraId="77B26048" w14:textId="77777777" w:rsidR="00353663" w:rsidRPr="00DD447E" w:rsidRDefault="00353663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18"/>
          <w:szCs w:val="20"/>
        </w:rPr>
      </w:pPr>
      <w:r w:rsidRPr="00DD447E">
        <w:rPr>
          <w:rStyle w:val="SchwacherVerweis"/>
          <w:rFonts w:ascii="Corbel" w:hAnsi="Corbel"/>
          <w:smallCaps w:val="0"/>
          <w:color w:val="auto"/>
          <w:sz w:val="18"/>
          <w:szCs w:val="20"/>
        </w:rPr>
        <w:t>________________________________________________________________________</w:t>
      </w:r>
    </w:p>
    <w:p w14:paraId="02EED7DC" w14:textId="77777777" w:rsidR="00DD447E" w:rsidRDefault="00DD447E" w:rsidP="00AC72CA">
      <w:pPr>
        <w:spacing w:line="240" w:lineRule="auto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4FEF0ADB" w14:textId="77777777" w:rsidR="00DD447E" w:rsidRPr="00E56537" w:rsidRDefault="00DD447E" w:rsidP="00282588">
      <w:pPr>
        <w:spacing w:line="240" w:lineRule="auto"/>
        <w:ind w:left="709"/>
        <w:rPr>
          <w:rStyle w:val="SchwacherVerweis"/>
          <w:rFonts w:ascii="Corbel" w:hAnsi="Corbel"/>
          <w:smallCaps w:val="0"/>
          <w:color w:val="auto"/>
          <w:sz w:val="20"/>
          <w:szCs w:val="22"/>
        </w:rPr>
      </w:pPr>
    </w:p>
    <w:p w14:paraId="30A2C6E1" w14:textId="77777777" w:rsidR="00353663" w:rsidRPr="00E56537" w:rsidRDefault="00353663" w:rsidP="00282588">
      <w:p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7D6409C6" w14:textId="0F0CF118" w:rsidR="00282588" w:rsidRPr="00E56537" w:rsidRDefault="00282588" w:rsidP="00282588">
      <w:pPr>
        <w:pStyle w:val="Listenabsatz"/>
        <w:numPr>
          <w:ilvl w:val="0"/>
          <w:numId w:val="10"/>
        </w:numPr>
        <w:tabs>
          <w:tab w:val="left" w:pos="1480"/>
        </w:tabs>
        <w:spacing w:line="240" w:lineRule="auto"/>
        <w:rPr>
          <w:rFonts w:ascii="Corbel" w:hAnsi="Corbel"/>
          <w:sz w:val="24"/>
          <w:szCs w:val="28"/>
        </w:rPr>
      </w:pPr>
      <w:r w:rsidRPr="00E56537">
        <w:rPr>
          <w:rFonts w:ascii="Corbel" w:hAnsi="Corbel"/>
          <w:sz w:val="24"/>
          <w:szCs w:val="28"/>
        </w:rPr>
        <w:t>Beleg</w:t>
      </w:r>
    </w:p>
    <w:p w14:paraId="096F6410" w14:textId="77777777" w:rsidR="00282588" w:rsidRPr="00E56537" w:rsidRDefault="00282588" w:rsidP="00282588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619E7B06" w14:textId="17E2874C" w:rsidR="00282588" w:rsidRPr="00E56537" w:rsidRDefault="00282588" w:rsidP="00282588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Belegnummer: …………………………………………………….</w:t>
      </w:r>
    </w:p>
    <w:p w14:paraId="416D6D60" w14:textId="77777777" w:rsidR="00282588" w:rsidRPr="00E56537" w:rsidRDefault="00282588" w:rsidP="00282588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798C8855" w14:textId="6D6B1282" w:rsidR="00282588" w:rsidRPr="00E56537" w:rsidRDefault="00282588" w:rsidP="00282588">
      <w:pPr>
        <w:pStyle w:val="Listenabsatz"/>
        <w:numPr>
          <w:ilvl w:val="0"/>
          <w:numId w:val="13"/>
        </w:num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Originalbeleg vorhanden</w:t>
      </w:r>
    </w:p>
    <w:p w14:paraId="2A704B54" w14:textId="77777777" w:rsidR="00282588" w:rsidRPr="00E56537" w:rsidRDefault="00282588" w:rsidP="00282588">
      <w:p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6654EF46" w14:textId="4909E7A0" w:rsidR="00282588" w:rsidRPr="00E56537" w:rsidRDefault="00282588" w:rsidP="00282588">
      <w:pPr>
        <w:pStyle w:val="Listenabsatz"/>
        <w:numPr>
          <w:ilvl w:val="0"/>
          <w:numId w:val="13"/>
        </w:num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Digitaler Beleg vorhanden</w:t>
      </w:r>
    </w:p>
    <w:p w14:paraId="60FC9FEF" w14:textId="77777777" w:rsidR="00282588" w:rsidRPr="00E56537" w:rsidRDefault="00282588" w:rsidP="00282588">
      <w:pPr>
        <w:pStyle w:val="Listenabsatz"/>
        <w:spacing w:line="240" w:lineRule="auto"/>
        <w:rPr>
          <w:rFonts w:ascii="Corbel" w:hAnsi="Corbel"/>
          <w:sz w:val="18"/>
          <w:szCs w:val="20"/>
        </w:rPr>
      </w:pPr>
    </w:p>
    <w:p w14:paraId="796286A0" w14:textId="4ACF53B7" w:rsidR="00282588" w:rsidRPr="00E56537" w:rsidRDefault="00282588" w:rsidP="00282588">
      <w:pPr>
        <w:pStyle w:val="Listenabsatz"/>
        <w:numPr>
          <w:ilvl w:val="0"/>
          <w:numId w:val="13"/>
        </w:num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Kein Beleg (Begründung erforderlich)</w:t>
      </w:r>
    </w:p>
    <w:p w14:paraId="11FD0A07" w14:textId="77777777" w:rsidR="00282588" w:rsidRPr="00E56537" w:rsidRDefault="00282588" w:rsidP="00282588">
      <w:pPr>
        <w:pStyle w:val="Listenabsatz"/>
        <w:spacing w:line="240" w:lineRule="auto"/>
        <w:rPr>
          <w:rFonts w:ascii="Corbel" w:hAnsi="Corbel"/>
          <w:sz w:val="18"/>
          <w:szCs w:val="20"/>
        </w:rPr>
      </w:pPr>
    </w:p>
    <w:p w14:paraId="736220DC" w14:textId="16938099" w:rsidR="00282588" w:rsidRPr="00E56537" w:rsidRDefault="00282588" w:rsidP="00282588">
      <w:pPr>
        <w:tabs>
          <w:tab w:val="left" w:pos="1480"/>
        </w:tabs>
        <w:spacing w:line="240" w:lineRule="auto"/>
        <w:ind w:left="1440"/>
        <w:rPr>
          <w:rFonts w:ascii="Corbel" w:hAnsi="Corbel"/>
          <w:sz w:val="18"/>
          <w:szCs w:val="20"/>
        </w:rPr>
      </w:pPr>
    </w:p>
    <w:p w14:paraId="54386164" w14:textId="5AF43E72" w:rsidR="00282588" w:rsidRPr="00E56537" w:rsidRDefault="00282588" w:rsidP="00DF3F42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  <w:t>Begründung</w:t>
      </w:r>
    </w:p>
    <w:p w14:paraId="1E371056" w14:textId="77777777" w:rsidR="00282588" w:rsidRPr="00E56537" w:rsidRDefault="00282588" w:rsidP="00282588">
      <w:pPr>
        <w:pStyle w:val="Listenabsatz"/>
        <w:spacing w:line="240" w:lineRule="auto"/>
        <w:rPr>
          <w:rFonts w:ascii="Corbel" w:hAnsi="Corbel"/>
          <w:sz w:val="18"/>
          <w:szCs w:val="20"/>
        </w:rPr>
      </w:pPr>
    </w:p>
    <w:p w14:paraId="59ABB935" w14:textId="77777777" w:rsidR="00DF3F42" w:rsidRPr="00E56537" w:rsidRDefault="00282588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…………………………………………………………………………………………</w:t>
      </w:r>
      <w:r w:rsidR="00DF3F42" w:rsidRPr="00E56537">
        <w:rPr>
          <w:rFonts w:ascii="Corbel" w:hAnsi="Corbel"/>
          <w:sz w:val="18"/>
          <w:szCs w:val="20"/>
        </w:rPr>
        <w:t>………………………………………</w:t>
      </w:r>
    </w:p>
    <w:p w14:paraId="410F0906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1490A395" w14:textId="231A04A6" w:rsidR="00DF3F42" w:rsidRPr="00916333" w:rsidRDefault="00DF3F42" w:rsidP="00916333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…………………………………………………………………………………………………………………………………</w:t>
      </w:r>
    </w:p>
    <w:p w14:paraId="373B760C" w14:textId="77777777" w:rsidR="00DF3F42" w:rsidRDefault="00DF3F42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57846C69" w14:textId="77777777" w:rsidR="00AC72CA" w:rsidRDefault="00AC72CA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41D79D2D" w14:textId="77777777" w:rsidR="00AC72CA" w:rsidRDefault="00AC72CA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5CCD6D6E" w14:textId="77777777" w:rsidR="00AC72CA" w:rsidRDefault="00AC72CA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29829CA8" w14:textId="77777777" w:rsidR="00AC72CA" w:rsidRDefault="00AC72CA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192C5216" w14:textId="77777777" w:rsidR="00215E82" w:rsidRDefault="00215E82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6A9EB72C" w14:textId="77777777" w:rsidR="00DF3F42" w:rsidRPr="00E56537" w:rsidRDefault="00DF3F42" w:rsidP="00AC72CA">
      <w:pPr>
        <w:tabs>
          <w:tab w:val="left" w:pos="1480"/>
        </w:tabs>
        <w:spacing w:line="240" w:lineRule="auto"/>
        <w:rPr>
          <w:rFonts w:ascii="Corbel" w:hAnsi="Corbel"/>
          <w:b/>
          <w:bCs/>
          <w:sz w:val="18"/>
          <w:szCs w:val="20"/>
        </w:rPr>
      </w:pPr>
    </w:p>
    <w:p w14:paraId="4358EE31" w14:textId="77777777" w:rsidR="00DF3F42" w:rsidRPr="00E56537" w:rsidRDefault="00DF3F42" w:rsidP="00282588">
      <w:pPr>
        <w:tabs>
          <w:tab w:val="left" w:pos="1480"/>
        </w:tabs>
        <w:spacing w:line="240" w:lineRule="auto"/>
        <w:ind w:left="40"/>
        <w:rPr>
          <w:rFonts w:ascii="Corbel" w:hAnsi="Corbel"/>
          <w:b/>
          <w:bCs/>
          <w:sz w:val="18"/>
          <w:szCs w:val="20"/>
        </w:rPr>
      </w:pPr>
    </w:p>
    <w:p w14:paraId="1B565EA2" w14:textId="3C1FFE0C" w:rsidR="00282588" w:rsidRDefault="00282588" w:rsidP="00282588">
      <w:pPr>
        <w:pStyle w:val="Listenabsatz"/>
        <w:numPr>
          <w:ilvl w:val="0"/>
          <w:numId w:val="10"/>
        </w:numPr>
        <w:tabs>
          <w:tab w:val="left" w:pos="1480"/>
        </w:tabs>
        <w:spacing w:line="240" w:lineRule="auto"/>
        <w:rPr>
          <w:rFonts w:ascii="Corbel" w:hAnsi="Corbel"/>
          <w:sz w:val="24"/>
          <w:szCs w:val="28"/>
        </w:rPr>
      </w:pPr>
      <w:r w:rsidRPr="00AC72CA">
        <w:rPr>
          <w:rFonts w:ascii="Corbel" w:hAnsi="Corbel"/>
          <w:sz w:val="24"/>
          <w:szCs w:val="28"/>
        </w:rPr>
        <w:t>Genehmigung</w:t>
      </w:r>
    </w:p>
    <w:p w14:paraId="538AB4D5" w14:textId="77777777" w:rsidR="00B430EC" w:rsidRPr="00AC72CA" w:rsidRDefault="00B430EC" w:rsidP="00B430EC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24"/>
          <w:szCs w:val="28"/>
        </w:rPr>
      </w:pPr>
    </w:p>
    <w:p w14:paraId="1C2213FA" w14:textId="77777777" w:rsidR="00282588" w:rsidRPr="00E56537" w:rsidRDefault="00282588" w:rsidP="00282588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5CDC252E" w14:textId="759F0BCE" w:rsidR="00282588" w:rsidRPr="00E56537" w:rsidRDefault="00282588" w:rsidP="00282588">
      <w:pPr>
        <w:pStyle w:val="Listenabsatz"/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Geprüft durch: ……………………………………………………………</w:t>
      </w:r>
      <w:r w:rsidRPr="00E56537">
        <w:rPr>
          <w:rFonts w:ascii="Corbel" w:hAnsi="Corbel"/>
          <w:sz w:val="18"/>
          <w:szCs w:val="20"/>
        </w:rPr>
        <w:tab/>
        <w:t>Datum: …………………………….</w:t>
      </w:r>
    </w:p>
    <w:p w14:paraId="726FC988" w14:textId="77777777" w:rsidR="00282588" w:rsidRPr="00E56537" w:rsidRDefault="00282588" w:rsidP="00282588">
      <w:p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0363EF8E" w14:textId="77777777" w:rsidR="00282588" w:rsidRPr="00E56537" w:rsidRDefault="00282588" w:rsidP="00282588">
      <w:pPr>
        <w:tabs>
          <w:tab w:val="left" w:pos="1480"/>
        </w:tabs>
        <w:spacing w:line="240" w:lineRule="auto"/>
        <w:rPr>
          <w:rFonts w:ascii="Corbel" w:hAnsi="Corbel"/>
          <w:sz w:val="18"/>
          <w:szCs w:val="20"/>
        </w:rPr>
      </w:pPr>
    </w:p>
    <w:p w14:paraId="0074E588" w14:textId="7FC363FD" w:rsidR="00282588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sym w:font="Wingdings" w:char="F06F"/>
      </w:r>
      <w:r w:rsidRPr="00E56537">
        <w:rPr>
          <w:rFonts w:ascii="Corbel" w:hAnsi="Corbel"/>
          <w:sz w:val="18"/>
          <w:szCs w:val="20"/>
        </w:rPr>
        <w:t xml:space="preserve"> Genehmigt</w:t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sym w:font="Wingdings" w:char="F06F"/>
      </w:r>
      <w:r w:rsidRPr="00E56537">
        <w:rPr>
          <w:rFonts w:ascii="Corbel" w:hAnsi="Corbel"/>
          <w:sz w:val="18"/>
          <w:szCs w:val="20"/>
        </w:rPr>
        <w:t xml:space="preserve"> </w:t>
      </w:r>
      <w:proofErr w:type="gramStart"/>
      <w:r w:rsidRPr="00E56537">
        <w:rPr>
          <w:rFonts w:ascii="Corbel" w:hAnsi="Corbel"/>
          <w:sz w:val="18"/>
          <w:szCs w:val="20"/>
        </w:rPr>
        <w:t>Abgelehnt</w:t>
      </w:r>
      <w:proofErr w:type="gramEnd"/>
    </w:p>
    <w:p w14:paraId="77FFD063" w14:textId="77777777" w:rsidR="00282588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06185094" w14:textId="77777777" w:rsidR="00DF3F42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  <w:t xml:space="preserve">Bemerkung: </w:t>
      </w:r>
    </w:p>
    <w:p w14:paraId="0F9C7137" w14:textId="77777777" w:rsidR="00DF3F42" w:rsidRPr="00E56537" w:rsidRDefault="00DF3F4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7F52EE2A" w14:textId="77777777" w:rsidR="00DF3F42" w:rsidRPr="00E56537" w:rsidRDefault="00282588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…………………………………………………………………………………………………</w:t>
      </w:r>
      <w:r w:rsidR="00DF3F42" w:rsidRPr="00E56537">
        <w:rPr>
          <w:rFonts w:ascii="Corbel" w:hAnsi="Corbel"/>
          <w:sz w:val="18"/>
          <w:szCs w:val="20"/>
        </w:rPr>
        <w:t>………………………………</w:t>
      </w:r>
    </w:p>
    <w:p w14:paraId="0F32DEEE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482A8293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…………………………………………………………………………………………………………………………………</w:t>
      </w:r>
    </w:p>
    <w:p w14:paraId="2EE93B08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58280AEB" w14:textId="69E960B5" w:rsidR="00282588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…………………………………………………………………………………………………………………………………</w:t>
      </w:r>
    </w:p>
    <w:p w14:paraId="7D61FAE0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33354960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027C71F9" w14:textId="4BE4E59D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4BB8F832" w14:textId="77F4CB70" w:rsidR="00DF3F42" w:rsidRPr="00AC72CA" w:rsidRDefault="00DF3F42" w:rsidP="00DF3F42">
      <w:pPr>
        <w:pStyle w:val="Listenabsatz"/>
        <w:numPr>
          <w:ilvl w:val="0"/>
          <w:numId w:val="10"/>
        </w:numPr>
        <w:spacing w:line="240" w:lineRule="auto"/>
        <w:rPr>
          <w:rFonts w:ascii="Corbel" w:hAnsi="Corbel"/>
          <w:sz w:val="24"/>
          <w:szCs w:val="28"/>
        </w:rPr>
      </w:pPr>
      <w:r w:rsidRPr="00AC72CA">
        <w:rPr>
          <w:rFonts w:ascii="Corbel" w:hAnsi="Corbel"/>
          <w:sz w:val="24"/>
          <w:szCs w:val="28"/>
        </w:rPr>
        <w:t>Erklärung des Mitarbeiters</w:t>
      </w:r>
    </w:p>
    <w:p w14:paraId="62FD82DA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1EB912A8" w14:textId="4BEFEE2C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 xml:space="preserve">Ich bestätige, dass die oben aufgeführten Spesen ausschliesslich geschäftlich entstanden sind und die eingereichten Belege vollständig und korrekt sind. </w:t>
      </w:r>
    </w:p>
    <w:p w14:paraId="27C41F35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281634A4" w14:textId="249F8F3C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>Ort:</w:t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  <w:t>Datum:</w:t>
      </w:r>
    </w:p>
    <w:p w14:paraId="2EB4A803" w14:textId="77777777" w:rsidR="00DF3F42" w:rsidRPr="00E56537" w:rsidRDefault="00DF3F42" w:rsidP="00DF3F42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1CD06BC1" w14:textId="11DFB2E2" w:rsidR="00DF3F42" w:rsidRPr="00E56537" w:rsidRDefault="00DF3F42" w:rsidP="00DF3F42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  <w:t>…………………………………………….</w:t>
      </w:r>
      <w:r w:rsidRPr="00E56537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ab/>
      </w:r>
      <w:r w:rsidR="00583882">
        <w:rPr>
          <w:rFonts w:ascii="Corbel" w:hAnsi="Corbel"/>
          <w:sz w:val="18"/>
          <w:szCs w:val="20"/>
        </w:rPr>
        <w:tab/>
      </w:r>
      <w:r w:rsidRPr="00E56537">
        <w:rPr>
          <w:rFonts w:ascii="Corbel" w:hAnsi="Corbel"/>
          <w:sz w:val="18"/>
          <w:szCs w:val="20"/>
        </w:rPr>
        <w:t>………………………………………………..</w:t>
      </w:r>
    </w:p>
    <w:p w14:paraId="5C12D925" w14:textId="77777777" w:rsidR="00DF3F42" w:rsidRPr="00E56537" w:rsidRDefault="00DF3F42" w:rsidP="00DF3F42">
      <w:pPr>
        <w:spacing w:line="240" w:lineRule="auto"/>
        <w:rPr>
          <w:rFonts w:ascii="Corbel" w:hAnsi="Corbel"/>
          <w:sz w:val="18"/>
          <w:szCs w:val="20"/>
        </w:rPr>
      </w:pPr>
    </w:p>
    <w:p w14:paraId="49FBF45A" w14:textId="77777777" w:rsidR="00DF3F42" w:rsidRPr="00E56537" w:rsidRDefault="00DF3F42" w:rsidP="00DF3F42">
      <w:pPr>
        <w:spacing w:line="240" w:lineRule="auto"/>
        <w:rPr>
          <w:rFonts w:ascii="Corbel" w:hAnsi="Corbel"/>
          <w:sz w:val="18"/>
          <w:szCs w:val="20"/>
        </w:rPr>
      </w:pPr>
    </w:p>
    <w:p w14:paraId="6306846F" w14:textId="4C05FD35" w:rsidR="00DF3F42" w:rsidRPr="00E56537" w:rsidRDefault="00DF3F42" w:rsidP="00DF3F42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  <w:t>Unterschrift Mitarbeiter/in: ……………………………………………………………………</w:t>
      </w:r>
      <w:proofErr w:type="gramStart"/>
      <w:r w:rsidRPr="00E56537">
        <w:rPr>
          <w:rFonts w:ascii="Corbel" w:hAnsi="Corbel"/>
          <w:sz w:val="18"/>
          <w:szCs w:val="20"/>
        </w:rPr>
        <w:t>…….</w:t>
      </w:r>
      <w:proofErr w:type="gramEnd"/>
      <w:r w:rsidRPr="00E56537">
        <w:rPr>
          <w:rFonts w:ascii="Corbel" w:hAnsi="Corbel"/>
          <w:sz w:val="18"/>
          <w:szCs w:val="20"/>
        </w:rPr>
        <w:t>.</w:t>
      </w:r>
    </w:p>
    <w:p w14:paraId="02FD7E45" w14:textId="51E1C23B" w:rsidR="00282588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</w:r>
    </w:p>
    <w:p w14:paraId="5F43FEE5" w14:textId="4E9687E2" w:rsidR="00282588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</w:r>
    </w:p>
    <w:p w14:paraId="2EBEAE2C" w14:textId="1CC6F366" w:rsidR="00173715" w:rsidRPr="00AC72CA" w:rsidRDefault="00173715" w:rsidP="00173715">
      <w:pPr>
        <w:pStyle w:val="Listenabsatz"/>
        <w:numPr>
          <w:ilvl w:val="0"/>
          <w:numId w:val="10"/>
        </w:numPr>
        <w:spacing w:line="240" w:lineRule="auto"/>
        <w:rPr>
          <w:rFonts w:ascii="Corbel" w:hAnsi="Corbel"/>
          <w:sz w:val="20"/>
          <w:szCs w:val="22"/>
        </w:rPr>
      </w:pPr>
      <w:r w:rsidRPr="00AC72CA">
        <w:rPr>
          <w:rFonts w:ascii="Corbel" w:hAnsi="Corbel"/>
          <w:sz w:val="24"/>
          <w:szCs w:val="28"/>
        </w:rPr>
        <w:t>Interne Buchhaltung</w:t>
      </w:r>
    </w:p>
    <w:p w14:paraId="6482F0BA" w14:textId="77777777" w:rsidR="00173715" w:rsidRDefault="00173715" w:rsidP="00173715">
      <w:pPr>
        <w:spacing w:line="240" w:lineRule="auto"/>
        <w:rPr>
          <w:rFonts w:ascii="Corbel" w:hAnsi="Corbel"/>
          <w:sz w:val="18"/>
          <w:szCs w:val="20"/>
        </w:rPr>
      </w:pPr>
    </w:p>
    <w:p w14:paraId="7544B92A" w14:textId="45B35985" w:rsidR="00173715" w:rsidRDefault="00173715" w:rsidP="00173715">
      <w:pPr>
        <w:spacing w:line="240" w:lineRule="auto"/>
        <w:ind w:left="709"/>
        <w:rPr>
          <w:rFonts w:ascii="Corbel" w:hAnsi="Corbel"/>
          <w:sz w:val="18"/>
          <w:szCs w:val="20"/>
        </w:rPr>
      </w:pPr>
      <w:r>
        <w:rPr>
          <w:rFonts w:ascii="Corbel" w:hAnsi="Corbel"/>
          <w:sz w:val="18"/>
          <w:szCs w:val="20"/>
        </w:rPr>
        <w:t>Kostenstelle:</w:t>
      </w:r>
      <w:r>
        <w:rPr>
          <w:rFonts w:ascii="Corbel" w:hAnsi="Corbel"/>
          <w:sz w:val="18"/>
          <w:szCs w:val="20"/>
        </w:rPr>
        <w:tab/>
        <w:t>…………………………………………</w:t>
      </w:r>
      <w:proofErr w:type="gramStart"/>
      <w:r>
        <w:rPr>
          <w:rFonts w:ascii="Corbel" w:hAnsi="Corbel"/>
          <w:sz w:val="18"/>
          <w:szCs w:val="20"/>
        </w:rPr>
        <w:t>…….</w:t>
      </w:r>
      <w:proofErr w:type="gramEnd"/>
      <w:r>
        <w:rPr>
          <w:rFonts w:ascii="Corbel" w:hAnsi="Corbel"/>
          <w:sz w:val="18"/>
          <w:szCs w:val="20"/>
        </w:rPr>
        <w:t>.</w:t>
      </w:r>
      <w:r>
        <w:rPr>
          <w:rFonts w:ascii="Corbel" w:hAnsi="Corbel"/>
          <w:sz w:val="18"/>
          <w:szCs w:val="20"/>
        </w:rPr>
        <w:tab/>
        <w:t>Buchungskonto: …………………………………………………</w:t>
      </w:r>
    </w:p>
    <w:p w14:paraId="5EFD4482" w14:textId="77777777" w:rsidR="00173715" w:rsidRDefault="00173715" w:rsidP="00173715">
      <w:pPr>
        <w:spacing w:line="240" w:lineRule="auto"/>
        <w:ind w:left="709"/>
        <w:rPr>
          <w:rFonts w:ascii="Corbel" w:hAnsi="Corbel"/>
          <w:sz w:val="18"/>
          <w:szCs w:val="20"/>
        </w:rPr>
      </w:pPr>
    </w:p>
    <w:p w14:paraId="13152DD4" w14:textId="217FED1A" w:rsidR="00173715" w:rsidRPr="00173715" w:rsidRDefault="00173715" w:rsidP="00173715">
      <w:pPr>
        <w:spacing w:line="240" w:lineRule="auto"/>
        <w:ind w:left="709"/>
        <w:rPr>
          <w:rFonts w:ascii="Corbel" w:hAnsi="Corbel"/>
          <w:sz w:val="18"/>
          <w:szCs w:val="20"/>
        </w:rPr>
      </w:pPr>
      <w:r>
        <w:rPr>
          <w:rFonts w:ascii="Corbel" w:hAnsi="Corbel"/>
          <w:sz w:val="18"/>
          <w:szCs w:val="20"/>
        </w:rPr>
        <w:t>Projekt</w:t>
      </w:r>
      <w:r w:rsidR="00FA5187">
        <w:rPr>
          <w:rFonts w:ascii="Corbel" w:hAnsi="Corbel"/>
          <w:sz w:val="18"/>
          <w:szCs w:val="20"/>
        </w:rPr>
        <w:t xml:space="preserve">: </w:t>
      </w:r>
      <w:r w:rsidR="00FA5187">
        <w:rPr>
          <w:rFonts w:ascii="Corbel" w:hAnsi="Corbel"/>
          <w:sz w:val="18"/>
          <w:szCs w:val="20"/>
        </w:rPr>
        <w:tab/>
      </w:r>
      <w:r w:rsidR="00FA5187">
        <w:rPr>
          <w:rFonts w:ascii="Corbel" w:hAnsi="Corbel"/>
          <w:sz w:val="18"/>
          <w:szCs w:val="20"/>
        </w:rPr>
        <w:tab/>
        <w:t>…………………………………………</w:t>
      </w:r>
      <w:proofErr w:type="gramStart"/>
      <w:r w:rsidR="00FA5187">
        <w:rPr>
          <w:rFonts w:ascii="Corbel" w:hAnsi="Corbel"/>
          <w:sz w:val="18"/>
          <w:szCs w:val="20"/>
        </w:rPr>
        <w:t>…….</w:t>
      </w:r>
      <w:proofErr w:type="gramEnd"/>
      <w:r w:rsidR="00FA5187">
        <w:rPr>
          <w:rFonts w:ascii="Corbel" w:hAnsi="Corbel"/>
          <w:sz w:val="18"/>
          <w:szCs w:val="20"/>
        </w:rPr>
        <w:t>.</w:t>
      </w:r>
      <w:r w:rsidR="00FA5187">
        <w:rPr>
          <w:rFonts w:ascii="Corbel" w:hAnsi="Corbel"/>
          <w:sz w:val="18"/>
          <w:szCs w:val="20"/>
        </w:rPr>
        <w:tab/>
        <w:t>Erfasst am:           …………………………………………………</w:t>
      </w:r>
    </w:p>
    <w:p w14:paraId="0D57E723" w14:textId="77777777" w:rsidR="00DF3F42" w:rsidRPr="00E56537" w:rsidRDefault="00DF3F4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54760291" w14:textId="2AC09C4B" w:rsidR="00DF3F42" w:rsidRPr="00E56537" w:rsidRDefault="00FA5187" w:rsidP="00282588">
      <w:pPr>
        <w:spacing w:line="240" w:lineRule="auto"/>
        <w:rPr>
          <w:rFonts w:ascii="Corbel" w:hAnsi="Corbel"/>
          <w:sz w:val="18"/>
          <w:szCs w:val="20"/>
        </w:rPr>
      </w:pPr>
      <w:r>
        <w:rPr>
          <w:rFonts w:ascii="Corbel" w:hAnsi="Corbel"/>
          <w:sz w:val="18"/>
          <w:szCs w:val="20"/>
        </w:rPr>
        <w:tab/>
        <w:t>Erfasst durch:</w:t>
      </w:r>
      <w:r>
        <w:rPr>
          <w:rFonts w:ascii="Corbel" w:hAnsi="Corbel"/>
          <w:sz w:val="18"/>
          <w:szCs w:val="20"/>
        </w:rPr>
        <w:tab/>
        <w:t>…………………………………………</w:t>
      </w:r>
      <w:proofErr w:type="gramStart"/>
      <w:r>
        <w:rPr>
          <w:rFonts w:ascii="Corbel" w:hAnsi="Corbel"/>
          <w:sz w:val="18"/>
          <w:szCs w:val="20"/>
        </w:rPr>
        <w:t>…….</w:t>
      </w:r>
      <w:proofErr w:type="gramEnd"/>
      <w:r>
        <w:rPr>
          <w:rFonts w:ascii="Corbel" w:hAnsi="Corbel"/>
          <w:sz w:val="18"/>
          <w:szCs w:val="20"/>
        </w:rPr>
        <w:t>.</w:t>
      </w:r>
      <w:r>
        <w:rPr>
          <w:rFonts w:ascii="Corbel" w:hAnsi="Corbel"/>
          <w:sz w:val="18"/>
          <w:szCs w:val="20"/>
        </w:rPr>
        <w:tab/>
        <w:t>Unterschrift:        …………………………………………………</w:t>
      </w:r>
    </w:p>
    <w:p w14:paraId="057F6CE3" w14:textId="77777777" w:rsidR="00DF3F42" w:rsidRPr="00E56537" w:rsidRDefault="00DF3F42" w:rsidP="00282588">
      <w:pPr>
        <w:spacing w:line="240" w:lineRule="auto"/>
        <w:rPr>
          <w:rFonts w:ascii="Corbel" w:hAnsi="Corbel"/>
          <w:sz w:val="18"/>
          <w:szCs w:val="20"/>
        </w:rPr>
      </w:pPr>
    </w:p>
    <w:p w14:paraId="635A47DE" w14:textId="1983EBF6" w:rsidR="00DF3F42" w:rsidRPr="00E56537" w:rsidRDefault="00DF3F42" w:rsidP="00282588">
      <w:pPr>
        <w:spacing w:line="240" w:lineRule="auto"/>
        <w:rPr>
          <w:rFonts w:ascii="Corbel" w:hAnsi="Corbel"/>
          <w:sz w:val="18"/>
          <w:szCs w:val="20"/>
        </w:rPr>
      </w:pPr>
      <w:r w:rsidRPr="00E56537">
        <w:rPr>
          <w:rFonts w:ascii="Corbel" w:hAnsi="Corbel"/>
          <w:sz w:val="18"/>
          <w:szCs w:val="20"/>
        </w:rPr>
        <w:tab/>
      </w:r>
    </w:p>
    <w:p w14:paraId="2216D31F" w14:textId="2ED40E1F" w:rsidR="00282588" w:rsidRPr="00E56537" w:rsidRDefault="00282588" w:rsidP="00282588">
      <w:pPr>
        <w:spacing w:line="240" w:lineRule="auto"/>
        <w:rPr>
          <w:rFonts w:ascii="Corbel" w:hAnsi="Corbel"/>
          <w:sz w:val="18"/>
          <w:szCs w:val="20"/>
        </w:rPr>
      </w:pPr>
    </w:p>
    <w:sectPr w:rsidR="00282588" w:rsidRPr="00E56537" w:rsidSect="00282588">
      <w:footerReference w:type="default" r:id="rId9"/>
      <w:headerReference w:type="first" r:id="rId10"/>
      <w:footerReference w:type="first" r:id="rId11"/>
      <w:pgSz w:w="11900" w:h="16840"/>
      <w:pgMar w:top="1701" w:right="1134" w:bottom="1366" w:left="1418" w:header="851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DBAD" w14:textId="77777777" w:rsidR="0078198B" w:rsidRDefault="0078198B">
      <w:pPr>
        <w:spacing w:line="240" w:lineRule="auto"/>
      </w:pPr>
      <w:r>
        <w:separator/>
      </w:r>
    </w:p>
  </w:endnote>
  <w:endnote w:type="continuationSeparator" w:id="0">
    <w:p w14:paraId="0F3A7C93" w14:textId="77777777" w:rsidR="0078198B" w:rsidRDefault="00781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utiger LT 47 LightCn">
    <w:panose1 w:val="020B0406020204020204"/>
    <w:charset w:val="00"/>
    <w:family w:val="swiss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Textkörper CS)">
    <w:altName w:val="Times New Roman"/>
    <w:charset w:val="00"/>
    <w:family w:val="roman"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E6659" w14:textId="77777777" w:rsidR="00D61555" w:rsidRPr="00B4072B" w:rsidRDefault="00D61555" w:rsidP="006E3D61">
    <w:pPr>
      <w:pStyle w:val="Fusszeile"/>
      <w:rPr>
        <w:rFonts w:ascii="Corbel" w:hAnsi="Corbel"/>
        <w:b/>
        <w:bCs/>
      </w:rPr>
    </w:pPr>
  </w:p>
  <w:p w14:paraId="2C3966C9" w14:textId="77777777" w:rsidR="00D61555" w:rsidRPr="00B4072B" w:rsidRDefault="00D61555" w:rsidP="006E3D61">
    <w:pPr>
      <w:pStyle w:val="Fusszeile"/>
      <w:rPr>
        <w:rFonts w:ascii="Corbel" w:hAnsi="Corbel"/>
        <w:b/>
        <w:bCs/>
      </w:rPr>
    </w:pPr>
    <w:r>
      <w:rPr>
        <w:rFonts w:ascii="Corbel" w:hAnsi="Corbel"/>
        <w:b/>
        <w:bCs/>
      </w:rPr>
      <w:t>TBs Solutions</w:t>
    </w:r>
  </w:p>
  <w:p w14:paraId="3128E9A3" w14:textId="77777777" w:rsidR="00D61555" w:rsidRPr="00B4072B" w:rsidRDefault="00D61555" w:rsidP="006E3D61">
    <w:pPr>
      <w:pStyle w:val="Fusszeile"/>
      <w:tabs>
        <w:tab w:val="center" w:pos="5245"/>
      </w:tabs>
      <w:rPr>
        <w:rFonts w:ascii="Corbel" w:hAnsi="Corbel"/>
      </w:rPr>
    </w:pPr>
    <w:r>
      <w:rPr>
        <w:rFonts w:ascii="Corbel" w:hAnsi="Corbel"/>
      </w:rPr>
      <w:t xml:space="preserve">3001 </w:t>
    </w:r>
    <w:r w:rsidRPr="00B4072B">
      <w:rPr>
        <w:rFonts w:ascii="Corbel" w:hAnsi="Corbel"/>
      </w:rPr>
      <w:t>Bern</w:t>
    </w:r>
  </w:p>
  <w:p w14:paraId="0997EA09" w14:textId="77777777" w:rsidR="00D61555" w:rsidRPr="00B4072B" w:rsidRDefault="00D61555" w:rsidP="006E3D61">
    <w:pPr>
      <w:pStyle w:val="Fusszeile"/>
      <w:tabs>
        <w:tab w:val="center" w:pos="5245"/>
        <w:tab w:val="right" w:pos="9348"/>
      </w:tabs>
      <w:rPr>
        <w:rFonts w:ascii="Corbel" w:hAnsi="Corbel"/>
        <w:b/>
        <w:bCs/>
      </w:rPr>
    </w:pPr>
    <w:r w:rsidRPr="00B4072B">
      <w:rPr>
        <w:rFonts w:ascii="Corbel" w:hAnsi="Corbel"/>
      </w:rPr>
      <w:t xml:space="preserve">Tel. +41 </w:t>
    </w:r>
    <w:r>
      <w:rPr>
        <w:rFonts w:ascii="Corbel" w:hAnsi="Corbel"/>
      </w:rPr>
      <w:t xml:space="preserve">79 809 00 55 </w:t>
    </w:r>
    <w:r w:rsidRPr="00B4072B">
      <w:rPr>
        <w:rFonts w:ascii="Corbel" w:hAnsi="Corbel"/>
      </w:rPr>
      <w:t xml:space="preserve">| </w:t>
    </w:r>
    <w:r w:rsidRPr="0099420B">
      <w:rPr>
        <w:rFonts w:ascii="Corbel" w:hAnsi="Corbel"/>
      </w:rPr>
      <w:t>tbs-solutions@gmx.net</w:t>
    </w:r>
    <w:r w:rsidRPr="00B4072B">
      <w:rPr>
        <w:rFonts w:ascii="Corbel" w:hAnsi="Corbel"/>
      </w:rPr>
      <w:tab/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PAGE </w:instrText>
    </w:r>
    <w:r w:rsidRPr="00B4072B">
      <w:rPr>
        <w:rFonts w:ascii="Corbel" w:hAnsi="Corbel"/>
      </w:rPr>
      <w:fldChar w:fldCharType="separate"/>
    </w:r>
    <w:r>
      <w:rPr>
        <w:rFonts w:ascii="Corbel" w:hAnsi="Corbel"/>
      </w:rPr>
      <w:t>1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>/</w:t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NUMPAGES </w:instrText>
    </w:r>
    <w:r w:rsidRPr="00B4072B">
      <w:rPr>
        <w:rFonts w:ascii="Corbel" w:hAnsi="Corbel"/>
      </w:rPr>
      <w:fldChar w:fldCharType="separate"/>
    </w:r>
    <w:r>
      <w:rPr>
        <w:rFonts w:ascii="Corbel" w:hAnsi="Corbel"/>
      </w:rPr>
      <w:t>2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ab/>
    </w:r>
    <w:r w:rsidRPr="00B4072B">
      <w:rPr>
        <w:rFonts w:ascii="Corbel" w:hAnsi="Corbel"/>
        <w:b/>
        <w:bCs/>
      </w:rPr>
      <w:t>www.</w:t>
    </w:r>
    <w:r>
      <w:rPr>
        <w:rFonts w:ascii="Corbel" w:hAnsi="Corbel"/>
        <w:b/>
        <w:bCs/>
      </w:rPr>
      <w:t>tbs-solutions.net</w:t>
    </w:r>
  </w:p>
  <w:p w14:paraId="23FA0A40" w14:textId="77777777" w:rsidR="00D61555" w:rsidRPr="006E3D61" w:rsidRDefault="00D61555" w:rsidP="006E3D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B77E" w14:textId="77777777" w:rsidR="00D61555" w:rsidRPr="00B4072B" w:rsidRDefault="00D61555" w:rsidP="001112EF">
    <w:pPr>
      <w:pStyle w:val="Fusszeile"/>
      <w:rPr>
        <w:rFonts w:ascii="Corbel" w:hAnsi="Corbel"/>
        <w:b/>
        <w:bCs/>
      </w:rPr>
    </w:pPr>
  </w:p>
  <w:p w14:paraId="5B8A3171" w14:textId="77777777" w:rsidR="00D61555" w:rsidRPr="00B4072B" w:rsidRDefault="00D61555" w:rsidP="001112EF">
    <w:pPr>
      <w:pStyle w:val="Fusszeile"/>
      <w:rPr>
        <w:rFonts w:ascii="Corbel" w:hAnsi="Corbel"/>
        <w:b/>
        <w:bCs/>
      </w:rPr>
    </w:pPr>
    <w:r>
      <w:rPr>
        <w:rFonts w:ascii="Corbel" w:hAnsi="Corbel"/>
        <w:b/>
        <w:bCs/>
      </w:rPr>
      <w:t>TBs Solutions</w:t>
    </w:r>
  </w:p>
  <w:p w14:paraId="5F979FA1" w14:textId="77777777" w:rsidR="00D61555" w:rsidRPr="00B4072B" w:rsidRDefault="00D61555" w:rsidP="00C311E3">
    <w:pPr>
      <w:pStyle w:val="Fusszeile"/>
      <w:tabs>
        <w:tab w:val="center" w:pos="5245"/>
      </w:tabs>
      <w:rPr>
        <w:rFonts w:ascii="Corbel" w:hAnsi="Corbel"/>
      </w:rPr>
    </w:pPr>
    <w:r>
      <w:rPr>
        <w:rFonts w:ascii="Corbel" w:hAnsi="Corbel"/>
      </w:rPr>
      <w:t xml:space="preserve">3001 </w:t>
    </w:r>
    <w:r w:rsidRPr="00B4072B">
      <w:rPr>
        <w:rFonts w:ascii="Corbel" w:hAnsi="Corbel"/>
      </w:rPr>
      <w:t>Bern</w:t>
    </w:r>
  </w:p>
  <w:p w14:paraId="56D3CCB0" w14:textId="77777777" w:rsidR="00D61555" w:rsidRPr="00B4072B" w:rsidRDefault="00D61555" w:rsidP="00C311E3">
    <w:pPr>
      <w:pStyle w:val="Fusszeile"/>
      <w:tabs>
        <w:tab w:val="center" w:pos="5245"/>
        <w:tab w:val="right" w:pos="9348"/>
      </w:tabs>
      <w:rPr>
        <w:rFonts w:ascii="Corbel" w:hAnsi="Corbel"/>
        <w:b/>
        <w:bCs/>
      </w:rPr>
    </w:pPr>
    <w:r w:rsidRPr="00B4072B">
      <w:rPr>
        <w:rFonts w:ascii="Corbel" w:hAnsi="Corbel"/>
      </w:rPr>
      <w:t xml:space="preserve">Tel. +41 </w:t>
    </w:r>
    <w:r>
      <w:rPr>
        <w:rFonts w:ascii="Corbel" w:hAnsi="Corbel"/>
      </w:rPr>
      <w:t xml:space="preserve">79 809 00 55 </w:t>
    </w:r>
    <w:r w:rsidRPr="00B4072B">
      <w:rPr>
        <w:rFonts w:ascii="Corbel" w:hAnsi="Corbel"/>
      </w:rPr>
      <w:t xml:space="preserve">| </w:t>
    </w:r>
    <w:r w:rsidRPr="0099420B">
      <w:rPr>
        <w:rFonts w:ascii="Corbel" w:hAnsi="Corbel"/>
      </w:rPr>
      <w:t>tbs-solutions@gmx.net</w:t>
    </w:r>
    <w:r w:rsidRPr="00B4072B">
      <w:rPr>
        <w:rFonts w:ascii="Corbel" w:hAnsi="Corbel"/>
      </w:rPr>
      <w:tab/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PAGE </w:instrText>
    </w:r>
    <w:r w:rsidRPr="00B4072B">
      <w:rPr>
        <w:rFonts w:ascii="Corbel" w:hAnsi="Corbel"/>
      </w:rPr>
      <w:fldChar w:fldCharType="separate"/>
    </w:r>
    <w:r w:rsidRPr="00B4072B">
      <w:rPr>
        <w:rFonts w:ascii="Corbel" w:hAnsi="Corbel"/>
      </w:rPr>
      <w:t>1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>/</w:t>
    </w:r>
    <w:r w:rsidRPr="00B4072B">
      <w:rPr>
        <w:rFonts w:ascii="Corbel" w:hAnsi="Corbel"/>
      </w:rPr>
      <w:fldChar w:fldCharType="begin"/>
    </w:r>
    <w:r w:rsidRPr="00B4072B">
      <w:rPr>
        <w:rFonts w:ascii="Corbel" w:hAnsi="Corbel"/>
      </w:rPr>
      <w:instrText xml:space="preserve"> NUMPAGES </w:instrText>
    </w:r>
    <w:r w:rsidRPr="00B4072B">
      <w:rPr>
        <w:rFonts w:ascii="Corbel" w:hAnsi="Corbel"/>
      </w:rPr>
      <w:fldChar w:fldCharType="separate"/>
    </w:r>
    <w:r w:rsidRPr="00B4072B">
      <w:rPr>
        <w:rFonts w:ascii="Corbel" w:hAnsi="Corbel"/>
      </w:rPr>
      <w:t>4</w:t>
    </w:r>
    <w:r w:rsidRPr="00B4072B">
      <w:rPr>
        <w:rFonts w:ascii="Corbel" w:hAnsi="Corbel"/>
      </w:rPr>
      <w:fldChar w:fldCharType="end"/>
    </w:r>
    <w:r w:rsidRPr="00B4072B">
      <w:rPr>
        <w:rFonts w:ascii="Corbel" w:hAnsi="Corbel"/>
      </w:rPr>
      <w:tab/>
    </w:r>
    <w:r w:rsidRPr="00B4072B">
      <w:rPr>
        <w:rFonts w:ascii="Corbel" w:hAnsi="Corbel"/>
        <w:b/>
        <w:bCs/>
      </w:rPr>
      <w:t>www.</w:t>
    </w:r>
    <w:r>
      <w:rPr>
        <w:rFonts w:ascii="Corbel" w:hAnsi="Corbel"/>
        <w:b/>
        <w:bCs/>
      </w:rPr>
      <w:t>tbs-solutions.net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C3D3" w14:textId="77777777" w:rsidR="0078198B" w:rsidRDefault="0078198B">
      <w:pPr>
        <w:spacing w:line="240" w:lineRule="auto"/>
      </w:pPr>
      <w:r>
        <w:separator/>
      </w:r>
    </w:p>
  </w:footnote>
  <w:footnote w:type="continuationSeparator" w:id="0">
    <w:p w14:paraId="6CDF7911" w14:textId="77777777" w:rsidR="0078198B" w:rsidRDefault="007819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5267" w14:textId="5F50B746" w:rsidR="00D61555" w:rsidRPr="00282588" w:rsidRDefault="00D61555" w:rsidP="00282588">
    <w:pPr>
      <w:pStyle w:val="Kopfzeile"/>
      <w:tabs>
        <w:tab w:val="clear" w:pos="4536"/>
        <w:tab w:val="clear" w:pos="9072"/>
        <w:tab w:val="left" w:pos="2160"/>
      </w:tabs>
      <w:spacing w:line="240" w:lineRule="auto"/>
      <w:rPr>
        <w:rFonts w:ascii="Corbel" w:hAnsi="Corbel"/>
        <w:b/>
        <w:bCs/>
      </w:rPr>
    </w:pPr>
    <w:r w:rsidRPr="00021123">
      <w:rPr>
        <w:rFonts w:ascii="Corbel" w:hAnsi="Corbel"/>
        <w:noProof/>
      </w:rPr>
      <w:drawing>
        <wp:anchor distT="0" distB="0" distL="114300" distR="114300" simplePos="0" relativeHeight="251659264" behindDoc="0" locked="0" layoutInCell="1" allowOverlap="1" wp14:anchorId="1F116526" wp14:editId="79623659">
          <wp:simplePos x="0" y="0"/>
          <wp:positionH relativeFrom="margin">
            <wp:posOffset>-635</wp:posOffset>
          </wp:positionH>
          <wp:positionV relativeFrom="paragraph">
            <wp:posOffset>-247650</wp:posOffset>
          </wp:positionV>
          <wp:extent cx="731520" cy="778691"/>
          <wp:effectExtent l="0" t="0" r="0" b="2540"/>
          <wp:wrapNone/>
          <wp:docPr id="498311905" name="Grafik 1" descr="Da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rk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786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3663">
      <w:tab/>
    </w:r>
    <w:r w:rsidR="00353663" w:rsidRPr="00282588">
      <w:rPr>
        <w:rFonts w:ascii="Corbel" w:hAnsi="Corbel"/>
        <w:b/>
        <w:bCs/>
        <w:sz w:val="40"/>
        <w:szCs w:val="44"/>
      </w:rPr>
      <w:t>Spesenformular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E8B"/>
    <w:multiLevelType w:val="hybridMultilevel"/>
    <w:tmpl w:val="C0D08B10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94038"/>
    <w:multiLevelType w:val="hybridMultilevel"/>
    <w:tmpl w:val="90E6385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216F"/>
    <w:multiLevelType w:val="hybridMultilevel"/>
    <w:tmpl w:val="8FE85342"/>
    <w:lvl w:ilvl="0" w:tplc="68947F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A1CEB"/>
    <w:multiLevelType w:val="hybridMultilevel"/>
    <w:tmpl w:val="3FE6B8DA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B4D7E"/>
    <w:multiLevelType w:val="hybridMultilevel"/>
    <w:tmpl w:val="AB320E48"/>
    <w:lvl w:ilvl="0" w:tplc="24BA69FA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B44BEF"/>
    <w:multiLevelType w:val="hybridMultilevel"/>
    <w:tmpl w:val="2E40BC8C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A2A44"/>
    <w:multiLevelType w:val="hybridMultilevel"/>
    <w:tmpl w:val="8A9269FE"/>
    <w:lvl w:ilvl="0" w:tplc="68947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84489"/>
    <w:multiLevelType w:val="hybridMultilevel"/>
    <w:tmpl w:val="F794838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A5F0E"/>
    <w:multiLevelType w:val="hybridMultilevel"/>
    <w:tmpl w:val="7F56A590"/>
    <w:lvl w:ilvl="0" w:tplc="244A81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80C2B"/>
    <w:multiLevelType w:val="hybridMultilevel"/>
    <w:tmpl w:val="E294D538"/>
    <w:lvl w:ilvl="0" w:tplc="7550144E">
      <w:start w:val="8055"/>
      <w:numFmt w:val="bullet"/>
      <w:pStyle w:val="Beilagen"/>
      <w:lvlText w:val="–"/>
      <w:lvlJc w:val="left"/>
      <w:pPr>
        <w:ind w:left="284" w:hanging="284"/>
      </w:pPr>
      <w:rPr>
        <w:rFonts w:ascii="Aptos" w:hAnsi="Aptos" w:cs="Times New Roman (Textkörper CS)" w:hint="default"/>
        <w:b w:val="0"/>
        <w:i w:val="0"/>
        <w:sz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B06CB"/>
    <w:multiLevelType w:val="hybridMultilevel"/>
    <w:tmpl w:val="1E7AA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B44A5"/>
    <w:multiLevelType w:val="hybridMultilevel"/>
    <w:tmpl w:val="7260421C"/>
    <w:lvl w:ilvl="0" w:tplc="24BA69FA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D489A"/>
    <w:multiLevelType w:val="hybridMultilevel"/>
    <w:tmpl w:val="DE96A26A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8059">
    <w:abstractNumId w:val="0"/>
  </w:num>
  <w:num w:numId="2" w16cid:durableId="758136996">
    <w:abstractNumId w:val="2"/>
  </w:num>
  <w:num w:numId="3" w16cid:durableId="2132434863">
    <w:abstractNumId w:val="5"/>
  </w:num>
  <w:num w:numId="4" w16cid:durableId="1742872969">
    <w:abstractNumId w:val="6"/>
  </w:num>
  <w:num w:numId="5" w16cid:durableId="1066732169">
    <w:abstractNumId w:val="1"/>
  </w:num>
  <w:num w:numId="6" w16cid:durableId="175779409">
    <w:abstractNumId w:val="3"/>
  </w:num>
  <w:num w:numId="7" w16cid:durableId="660350326">
    <w:abstractNumId w:val="9"/>
  </w:num>
  <w:num w:numId="8" w16cid:durableId="1704397763">
    <w:abstractNumId w:val="12"/>
  </w:num>
  <w:num w:numId="9" w16cid:durableId="1979140437">
    <w:abstractNumId w:val="7"/>
  </w:num>
  <w:num w:numId="10" w16cid:durableId="954016967">
    <w:abstractNumId w:val="8"/>
  </w:num>
  <w:num w:numId="11" w16cid:durableId="1239899515">
    <w:abstractNumId w:val="10"/>
  </w:num>
  <w:num w:numId="12" w16cid:durableId="2092047831">
    <w:abstractNumId w:val="11"/>
  </w:num>
  <w:num w:numId="13" w16cid:durableId="422146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58"/>
    <w:rsid w:val="00091833"/>
    <w:rsid w:val="000F212F"/>
    <w:rsid w:val="00106A4F"/>
    <w:rsid w:val="00173715"/>
    <w:rsid w:val="001E739C"/>
    <w:rsid w:val="00215E82"/>
    <w:rsid w:val="00282588"/>
    <w:rsid w:val="002918D0"/>
    <w:rsid w:val="00297783"/>
    <w:rsid w:val="002B271A"/>
    <w:rsid w:val="002C755E"/>
    <w:rsid w:val="00353663"/>
    <w:rsid w:val="00397C18"/>
    <w:rsid w:val="004501AC"/>
    <w:rsid w:val="00472607"/>
    <w:rsid w:val="00544B92"/>
    <w:rsid w:val="00583882"/>
    <w:rsid w:val="00631281"/>
    <w:rsid w:val="00693112"/>
    <w:rsid w:val="00702FB3"/>
    <w:rsid w:val="00757FDE"/>
    <w:rsid w:val="0078198B"/>
    <w:rsid w:val="0079218F"/>
    <w:rsid w:val="008E5D22"/>
    <w:rsid w:val="008F6FC3"/>
    <w:rsid w:val="00916333"/>
    <w:rsid w:val="009A09EC"/>
    <w:rsid w:val="009A5BA3"/>
    <w:rsid w:val="009E7968"/>
    <w:rsid w:val="00A95C00"/>
    <w:rsid w:val="00AA71C8"/>
    <w:rsid w:val="00AC72CA"/>
    <w:rsid w:val="00B16088"/>
    <w:rsid w:val="00B16AC1"/>
    <w:rsid w:val="00B430EC"/>
    <w:rsid w:val="00B77F9F"/>
    <w:rsid w:val="00B9422F"/>
    <w:rsid w:val="00BE639F"/>
    <w:rsid w:val="00C01E64"/>
    <w:rsid w:val="00C07E58"/>
    <w:rsid w:val="00C7552A"/>
    <w:rsid w:val="00CC3E58"/>
    <w:rsid w:val="00CF0BFF"/>
    <w:rsid w:val="00CF37EC"/>
    <w:rsid w:val="00D61555"/>
    <w:rsid w:val="00D916C0"/>
    <w:rsid w:val="00DD447E"/>
    <w:rsid w:val="00DF3F42"/>
    <w:rsid w:val="00E56537"/>
    <w:rsid w:val="00F3066D"/>
    <w:rsid w:val="00F75690"/>
    <w:rsid w:val="00F76AFE"/>
    <w:rsid w:val="00FA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AC8AB"/>
  <w15:chartTrackingRefBased/>
  <w15:docId w15:val="{25853442-DE55-496B-B670-438D8414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1555"/>
    <w:pPr>
      <w:spacing w:after="0" w:line="240" w:lineRule="exact"/>
    </w:pPr>
    <w:rPr>
      <w:rFonts w:eastAsiaTheme="minorEastAsia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5BA3"/>
    <w:pPr>
      <w:keepNext/>
      <w:keepLines/>
      <w:spacing w:before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5BA3"/>
    <w:pPr>
      <w:keepNext/>
      <w:keepLines/>
      <w:spacing w:before="4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E739C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E739C"/>
    <w:pPr>
      <w:keepNext/>
      <w:keepLines/>
      <w:spacing w:before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E739C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1E739C"/>
    <w:pPr>
      <w:keepNext/>
      <w:keepLines/>
      <w:spacing w:before="40"/>
      <w:outlineLvl w:val="5"/>
    </w:pPr>
    <w:rPr>
      <w:rFonts w:eastAsiaTheme="majorEastAsia" w:cstheme="majorBidi"/>
      <w:color w:val="0A2F4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1E739C"/>
    <w:pPr>
      <w:keepNext/>
      <w:keepLines/>
      <w:spacing w:before="40"/>
      <w:outlineLvl w:val="6"/>
    </w:pPr>
    <w:rPr>
      <w:rFonts w:eastAsiaTheme="majorEastAsia" w:cstheme="majorBidi"/>
      <w:i/>
      <w:iCs/>
      <w:color w:val="0A2F4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1E739C"/>
    <w:pPr>
      <w:keepNext/>
      <w:keepLines/>
      <w:spacing w:before="40"/>
      <w:outlineLvl w:val="7"/>
    </w:pPr>
    <w:rPr>
      <w:rFonts w:eastAsiaTheme="majorEastAsia" w:cstheme="majorBidi"/>
      <w:color w:val="000000" w:themeColor="text1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1E739C"/>
    <w:pPr>
      <w:keepNext/>
      <w:keepLines/>
      <w:spacing w:before="40"/>
      <w:outlineLvl w:val="8"/>
    </w:pPr>
    <w:rPr>
      <w:rFonts w:eastAsiaTheme="majorEastAsia" w:cstheme="majorBidi"/>
      <w:i/>
      <w:iCs/>
      <w:color w:val="000000" w:themeColor="text1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BA3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9A5BA3"/>
    <w:pPr>
      <w:spacing w:after="0" w:line="240" w:lineRule="auto"/>
    </w:pPr>
    <w:rPr>
      <w:rFonts w:ascii="Aptos" w:hAnsi="Apto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5BA3"/>
    <w:rPr>
      <w:rFonts w:ascii="Aptos" w:eastAsiaTheme="majorEastAsia" w:hAnsi="Aptos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739C"/>
    <w:rPr>
      <w:rFonts w:ascii="Aptos" w:eastAsiaTheme="majorEastAsia" w:hAnsi="Aptos" w:cstheme="majorBidi"/>
      <w:color w:val="0A2F4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E739C"/>
    <w:rPr>
      <w:rFonts w:ascii="Aptos" w:eastAsiaTheme="majorEastAsia" w:hAnsi="Aptos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E739C"/>
    <w:rPr>
      <w:rFonts w:ascii="Aptos" w:eastAsiaTheme="majorEastAsia" w:hAnsi="Aptos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E739C"/>
    <w:rPr>
      <w:rFonts w:ascii="Aptos" w:eastAsiaTheme="majorEastAsia" w:hAnsi="Aptos" w:cstheme="majorBidi"/>
      <w:color w:val="0A2F4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E739C"/>
    <w:rPr>
      <w:rFonts w:ascii="Aptos" w:eastAsiaTheme="majorEastAsia" w:hAnsi="Aptos" w:cstheme="majorBidi"/>
      <w:i/>
      <w:iCs/>
      <w:color w:val="0A2F4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E739C"/>
    <w:rPr>
      <w:rFonts w:ascii="Aptos" w:eastAsiaTheme="majorEastAsia" w:hAnsi="Aptos" w:cstheme="majorBidi"/>
      <w:color w:val="000000" w:themeColor="text1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E739C"/>
    <w:rPr>
      <w:rFonts w:ascii="Aptos" w:eastAsiaTheme="majorEastAsia" w:hAnsi="Aptos" w:cstheme="majorBidi"/>
      <w:i/>
      <w:iCs/>
      <w:color w:val="000000" w:themeColor="text1"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1E739C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739C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739C"/>
    <w:pPr>
      <w:numPr>
        <w:ilvl w:val="1"/>
      </w:numPr>
    </w:pPr>
    <w:rPr>
      <w:color w:val="000000" w:themeColor="tex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739C"/>
    <w:rPr>
      <w:rFonts w:ascii="Aptos" w:eastAsiaTheme="minorEastAsia" w:hAnsi="Aptos"/>
      <w:color w:val="000000" w:themeColor="text1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9A5BA3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9A5BA3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9A5BA3"/>
    <w:rPr>
      <w:i/>
      <w:iCs/>
      <w:color w:val="156082" w:themeColor="accent1"/>
    </w:rPr>
  </w:style>
  <w:style w:type="character" w:styleId="Fett">
    <w:name w:val="Strong"/>
    <w:basedOn w:val="Absatz-Standardschriftart"/>
    <w:uiPriority w:val="22"/>
    <w:qFormat/>
    <w:rsid w:val="009A5BA3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1E739C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E739C"/>
    <w:rPr>
      <w:rFonts w:ascii="Aptos" w:hAnsi="Aptos"/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1E739C"/>
    <w:pPr>
      <w:ind w:left="720"/>
      <w:contextualSpacing/>
    </w:pPr>
  </w:style>
  <w:style w:type="character" w:styleId="Buchtitel">
    <w:name w:val="Book Title"/>
    <w:basedOn w:val="Absatz-Standardschriftart"/>
    <w:uiPriority w:val="33"/>
    <w:qFormat/>
    <w:rsid w:val="001E739C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1E739C"/>
    <w:rPr>
      <w:b/>
      <w:bCs/>
      <w:smallCaps/>
      <w:color w:val="156082" w:themeColor="accent1"/>
      <w:spacing w:val="5"/>
    </w:rPr>
  </w:style>
  <w:style w:type="character" w:styleId="SchwacherVerweis">
    <w:name w:val="Subtle Reference"/>
    <w:basedOn w:val="Absatz-Standardschriftart"/>
    <w:uiPriority w:val="31"/>
    <w:qFormat/>
    <w:rsid w:val="001E739C"/>
    <w:rPr>
      <w:smallCaps/>
      <w:color w:val="5A5A5A" w:themeColor="text1" w:themeTint="A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739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739C"/>
    <w:rPr>
      <w:rFonts w:ascii="Aptos" w:hAnsi="Aptos"/>
      <w:i/>
      <w:iCs/>
      <w:color w:val="156082" w:themeColor="accent1"/>
    </w:rPr>
  </w:style>
  <w:style w:type="paragraph" w:customStyle="1" w:styleId="Betreff">
    <w:name w:val="Betreff"/>
    <w:basedOn w:val="Standard"/>
    <w:next w:val="Standard"/>
    <w:qFormat/>
    <w:rsid w:val="00D61555"/>
    <w:pPr>
      <w:spacing w:after="600" w:line="240" w:lineRule="auto"/>
    </w:pPr>
    <w:rPr>
      <w:b/>
      <w:noProof/>
      <w:sz w:val="24"/>
    </w:rPr>
  </w:style>
  <w:style w:type="paragraph" w:styleId="Fuzeile">
    <w:name w:val="footer"/>
    <w:basedOn w:val="Standard"/>
    <w:link w:val="FuzeileZchn"/>
    <w:uiPriority w:val="99"/>
    <w:unhideWhenUsed/>
    <w:rsid w:val="00D61555"/>
    <w:pPr>
      <w:tabs>
        <w:tab w:val="center" w:pos="4536"/>
        <w:tab w:val="right" w:pos="9072"/>
      </w:tabs>
      <w:snapToGrid w:val="0"/>
      <w:spacing w:before="40"/>
    </w:pPr>
    <w:rPr>
      <w:color w:val="9A8474"/>
    </w:rPr>
  </w:style>
  <w:style w:type="character" w:customStyle="1" w:styleId="FuzeileZchn">
    <w:name w:val="Fußzeile Zchn"/>
    <w:basedOn w:val="Absatz-Standardschriftart"/>
    <w:link w:val="Fuzeile"/>
    <w:uiPriority w:val="99"/>
    <w:rsid w:val="00D61555"/>
    <w:rPr>
      <w:rFonts w:eastAsiaTheme="minorEastAsia"/>
      <w:color w:val="9A8474"/>
      <w:szCs w:val="24"/>
      <w:lang w:eastAsia="de-DE"/>
    </w:rPr>
  </w:style>
  <w:style w:type="table" w:customStyle="1" w:styleId="A4Wordtabelle">
    <w:name w:val="A4 Wordtabelle"/>
    <w:basedOn w:val="NormaleTabelle"/>
    <w:uiPriority w:val="99"/>
    <w:rsid w:val="00D61555"/>
    <w:pPr>
      <w:spacing w:after="0" w:line="240" w:lineRule="auto"/>
    </w:pPr>
    <w:rPr>
      <w:rFonts w:cs="Times New Roman (Textkörper CS)"/>
      <w:sz w:val="18"/>
      <w:szCs w:val="24"/>
    </w:rPr>
    <w:tblPr>
      <w:tblBorders>
        <w:top w:val="single" w:sz="4" w:space="0" w:color="9A8474"/>
        <w:left w:val="single" w:sz="4" w:space="0" w:color="9A8474"/>
        <w:bottom w:val="single" w:sz="4" w:space="0" w:color="9A8474"/>
        <w:right w:val="single" w:sz="4" w:space="0" w:color="9A8474"/>
        <w:insideH w:val="single" w:sz="4" w:space="0" w:color="9A8474"/>
        <w:insideV w:val="single" w:sz="4" w:space="0" w:color="9A8474"/>
      </w:tblBorders>
    </w:tblPr>
    <w:tblStylePr w:type="firstRow">
      <w:rPr>
        <w:rFonts w:asciiTheme="minorHAnsi" w:hAnsiTheme="minorHAnsi"/>
        <w:color w:val="9A8474"/>
        <w:sz w:val="18"/>
      </w:rPr>
    </w:tblStylePr>
  </w:style>
  <w:style w:type="paragraph" w:styleId="Kopfzeile">
    <w:name w:val="header"/>
    <w:basedOn w:val="Standard"/>
    <w:link w:val="KopfzeileZchn"/>
    <w:uiPriority w:val="99"/>
    <w:unhideWhenUsed/>
    <w:rsid w:val="00D6155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61555"/>
    <w:rPr>
      <w:rFonts w:eastAsiaTheme="minorEastAsia"/>
      <w:szCs w:val="24"/>
      <w:lang w:eastAsia="de-DE"/>
    </w:rPr>
  </w:style>
  <w:style w:type="paragraph" w:customStyle="1" w:styleId="OrtDatum">
    <w:name w:val="Ort/Datum"/>
    <w:basedOn w:val="Standard"/>
    <w:next w:val="Betreff"/>
    <w:qFormat/>
    <w:rsid w:val="00D61555"/>
    <w:pPr>
      <w:spacing w:after="200" w:line="240" w:lineRule="auto"/>
    </w:pPr>
    <w:rPr>
      <w:sz w:val="16"/>
    </w:rPr>
  </w:style>
  <w:style w:type="paragraph" w:customStyle="1" w:styleId="EmpfngerAdresse">
    <w:name w:val="Empfänger Adresse"/>
    <w:basedOn w:val="Standard"/>
    <w:qFormat/>
    <w:rsid w:val="00D61555"/>
    <w:pPr>
      <w:contextualSpacing/>
    </w:pPr>
  </w:style>
  <w:style w:type="paragraph" w:customStyle="1" w:styleId="Absender">
    <w:name w:val="Absender"/>
    <w:basedOn w:val="EmpfngerAdresse"/>
    <w:qFormat/>
    <w:rsid w:val="00D61555"/>
    <w:pPr>
      <w:spacing w:line="200" w:lineRule="exact"/>
    </w:pPr>
    <w:rPr>
      <w:sz w:val="16"/>
    </w:rPr>
  </w:style>
  <w:style w:type="paragraph" w:customStyle="1" w:styleId="Beilagen">
    <w:name w:val="Beilagen"/>
    <w:basedOn w:val="Standard"/>
    <w:qFormat/>
    <w:rsid w:val="00D61555"/>
    <w:pPr>
      <w:numPr>
        <w:numId w:val="7"/>
      </w:numPr>
      <w:tabs>
        <w:tab w:val="left" w:pos="4678"/>
      </w:tabs>
      <w:spacing w:line="200" w:lineRule="exact"/>
    </w:pPr>
    <w:rPr>
      <w:sz w:val="16"/>
    </w:rPr>
  </w:style>
  <w:style w:type="paragraph" w:customStyle="1" w:styleId="Fusszeile">
    <w:name w:val="Fusszeile"/>
    <w:basedOn w:val="Absender"/>
    <w:qFormat/>
    <w:rsid w:val="00D61555"/>
  </w:style>
  <w:style w:type="table" w:styleId="Tabellenraster">
    <w:name w:val="Table Grid"/>
    <w:basedOn w:val="NormaleTabelle"/>
    <w:uiPriority w:val="39"/>
    <w:rsid w:val="00C01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Blumer\OneDrive%20-%20BAND\Dokumente\Benutzerdefinierte%20Office-Vorlagen\Briefvorlage_TBs_Solution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and Genossenschaft">
      <a:majorFont>
        <a:latin typeface="Frutiger LT 47 LightCn"/>
        <a:ea typeface=""/>
        <a:cs typeface=""/>
      </a:majorFont>
      <a:minorFont>
        <a:latin typeface="Frutiger LT 47 Light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1C58A0447794B9E0607E30835C453" ma:contentTypeVersion="16" ma:contentTypeDescription="Create a new document." ma:contentTypeScope="" ma:versionID="12a8ae1fe6847e7688fecbc833036ad1">
  <xsd:schema xmlns:xsd="http://www.w3.org/2001/XMLSchema" xmlns:xs="http://www.w3.org/2001/XMLSchema" xmlns:p="http://schemas.microsoft.com/office/2006/metadata/properties" xmlns:ns2="248d1be3-9005-4a53-9e23-930b11b42652" xmlns:ns3="97bfa93b-b8db-4eca-8ab5-9a111bcfc4d2" targetNamespace="http://schemas.microsoft.com/office/2006/metadata/properties" ma:root="true" ma:fieldsID="177c7bbfb54b7de753f7072aad8f816f" ns2:_="" ns3:_="">
    <xsd:import namespace="248d1be3-9005-4a53-9e23-930b11b42652"/>
    <xsd:import namespace="97bfa93b-b8db-4eca-8ab5-9a111bcfc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d1be3-9005-4a53-9e23-930b11b4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4121d7-6c8c-4e40-b95b-7fdab49e9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a93b-b8db-4eca-8ab5-9a111bcfc4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51dac43-b782-49ff-88fa-7ec2849a9262}" ma:internalName="TaxCatchAll" ma:showField="CatchAllData" ma:web="97bfa93b-b8db-4eca-8ab5-9a111bcfc4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608C91-2EAC-47DB-82D0-8C8D16053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d1be3-9005-4a53-9e23-930b11b42652"/>
    <ds:schemaRef ds:uri="97bfa93b-b8db-4eca-8ab5-9a111bcfc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6DA458-1661-4EE9-AD05-2CE7E41F747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d8d26fa7-47f4-4dd4-b833-962641d44b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Briefvorlage_TBs_Solutions.dotx</Template>
  <TotalTime>0</TotalTime>
  <Pages>3</Pages>
  <Words>324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Band Genossenschaft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Blumer</dc:creator>
  <cp:keywords/>
  <dc:description/>
  <cp:lastModifiedBy>Timo Blumer</cp:lastModifiedBy>
  <cp:revision>20</cp:revision>
  <cp:lastPrinted>2026-08-07T10:57:00Z</cp:lastPrinted>
  <dcterms:created xsi:type="dcterms:W3CDTF">2026-08-07T08:30:00Z</dcterms:created>
  <dcterms:modified xsi:type="dcterms:W3CDTF">2026-08-10T06:19:00Z</dcterms:modified>
</cp:coreProperties>
</file>